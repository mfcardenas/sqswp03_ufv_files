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2F758A12" w:rsidR="00265218" w:rsidRPr="00C066F2" w:rsidRDefault="007D0E58" w:rsidP="00F058AB">
            <w:pPr>
              <w:pStyle w:val="Ttulo"/>
              <w:rPr>
                <w:rFonts w:ascii="Aptos" w:hAnsi="Aptos"/>
              </w:rPr>
            </w:pPr>
            <w:r>
              <w:rPr>
                <w:rFonts w:ascii="Aptos" w:hAnsi="Aptos"/>
              </w:rPr>
              <w:t>Talleres - Introducción</w:t>
            </w:r>
          </w:p>
        </w:tc>
        <w:tc>
          <w:tcPr>
            <w:tcW w:w="2405" w:type="pct"/>
          </w:tcPr>
          <w:p w14:paraId="6CCC4E5B" w14:textId="214A9A2B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1F64094B" w:rsidR="002F35E6" w:rsidRDefault="002F35E6"/>
    <w:p w14:paraId="093E69D6" w14:textId="5A301552" w:rsidR="00FE769B" w:rsidRDefault="00FE769B" w:rsidP="00FE769B">
      <w:pPr>
        <w:rPr>
          <w:rFonts w:ascii="Aptos" w:hAnsi="Aptos"/>
          <w:b/>
          <w:bCs/>
          <w:color w:val="0070C0"/>
          <w:sz w:val="22"/>
          <w:szCs w:val="22"/>
        </w:rPr>
      </w:pPr>
    </w:p>
    <w:p w14:paraId="163AEDD7" w14:textId="1CD248F6" w:rsidR="007D0E58" w:rsidRPr="007D0E58" w:rsidRDefault="007D0E58" w:rsidP="007D0E58">
      <w:pPr>
        <w:spacing w:before="157" w:after="157" w:line="270" w:lineRule="auto"/>
        <w:rPr>
          <w:color w:val="0070C0"/>
        </w:rPr>
      </w:pPr>
      <w:r w:rsidRPr="007D0E58">
        <w:rPr>
          <w:rFonts w:ascii="inter" w:eastAsia="inter" w:hAnsi="inter" w:cs="inter"/>
          <w:b/>
          <w:color w:val="0070C0"/>
          <w:sz w:val="39"/>
        </w:rPr>
        <w:t>Laboratorio práctico: Introducción a la ingeniería del software</w:t>
      </w:r>
    </w:p>
    <w:p w14:paraId="6DC31CEE" w14:textId="77777777" w:rsidR="007D0E58" w:rsidRDefault="007D0E58" w:rsidP="007D0E58">
      <w:pPr>
        <w:spacing w:before="315" w:after="105" w:line="276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Caso de Estudio Empresarial: Sistema de Gestión de Calidad para Hospital</w:t>
      </w:r>
    </w:p>
    <w:p w14:paraId="7139CFC4" w14:textId="77777777" w:rsidR="007D0E58" w:rsidRDefault="007D0E58" w:rsidP="007D0E58">
      <w:pPr>
        <w:spacing w:before="315" w:after="105" w:line="276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Contexto del Laboratorio</w:t>
      </w:r>
    </w:p>
    <w:p w14:paraId="51E49567" w14:textId="4018A7E5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Duración:</w:t>
      </w:r>
      <w:r>
        <w:rPr>
          <w:rFonts w:ascii="inter" w:eastAsia="inter" w:hAnsi="inter" w:cs="inter"/>
          <w:color w:val="000000"/>
        </w:rPr>
        <w:t xml:space="preserve"> 2 horas minutos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Modalidad:</w:t>
      </w:r>
      <w:r>
        <w:rPr>
          <w:rFonts w:ascii="inter" w:eastAsia="inter" w:hAnsi="inter" w:cs="inter"/>
          <w:color w:val="000000"/>
        </w:rPr>
        <w:t xml:space="preserve"> Trabajo en equipos de 4-5 estudiantes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Estándares aplicados:</w:t>
      </w:r>
      <w:r>
        <w:rPr>
          <w:rFonts w:ascii="inter" w:eastAsia="inter" w:hAnsi="inter" w:cs="inter"/>
          <w:color w:val="000000"/>
        </w:rPr>
        <w:t xml:space="preserve"> ISO/IEC 25010:2023, ISO/IEC/IEEE 29148, ISO 9241</w:t>
      </w:r>
    </w:p>
    <w:p w14:paraId="60FDB407" w14:textId="4CF3E2A3" w:rsidR="007D0E58" w:rsidRDefault="007D0E58" w:rsidP="007D0E58">
      <w:pPr>
        <w:spacing w:before="315" w:after="105" w:line="276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1. INTRODUCCIÓN Y OBJETIVO DEL LABORATORIO</w:t>
      </w:r>
    </w:p>
    <w:p w14:paraId="7FF049A1" w14:textId="77777777" w:rsidR="007D0E58" w:rsidRDefault="007D0E58" w:rsidP="007D0E58">
      <w:pPr>
        <w:spacing w:before="315" w:after="105" w:line="276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Escenario Empresarial Real</w:t>
      </w:r>
    </w:p>
    <w:p w14:paraId="4045A491" w14:textId="77777777" w:rsidR="007D0E58" w:rsidRDefault="007D0E58" w:rsidP="007D0E58">
      <w:pPr>
        <w:spacing w:after="210" w:line="276" w:lineRule="auto"/>
        <w:jc w:val="both"/>
      </w:pPr>
      <w:r>
        <w:rPr>
          <w:rFonts w:ascii="inter" w:eastAsia="inter" w:hAnsi="inter" w:cs="inter"/>
          <w:color w:val="000000"/>
        </w:rPr>
        <w:t xml:space="preserve">El Hospital Regional San Carlos ha decidido modernizar su sistema de gestión de calidad para mejorar la trazabilidad de equipos médicos, optimizar los procesos de mantenimiento preventivo y asegurar el cumplimiento normativo. Actualmente utilizan sistemas fragmentados (Excel, papel, software </w:t>
      </w:r>
      <w:proofErr w:type="spellStart"/>
      <w:r>
        <w:rPr>
          <w:rFonts w:ascii="inter" w:eastAsia="inter" w:hAnsi="inter" w:cs="inter"/>
          <w:color w:val="000000"/>
        </w:rPr>
        <w:t>legacy</w:t>
      </w:r>
      <w:proofErr w:type="spellEnd"/>
      <w:r>
        <w:rPr>
          <w:rFonts w:ascii="inter" w:eastAsia="inter" w:hAnsi="inter" w:cs="inter"/>
          <w:color w:val="000000"/>
        </w:rPr>
        <w:t>) que generan inconsistencias, pérdida de información crítica y demoras en la toma de decisiones.</w:t>
      </w:r>
    </w:p>
    <w:p w14:paraId="4AC72AEA" w14:textId="77777777" w:rsidR="007D0E58" w:rsidRDefault="007D0E58" w:rsidP="007D0E58">
      <w:pPr>
        <w:spacing w:before="315" w:after="105" w:line="276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Objetivo Principal</w:t>
      </w:r>
    </w:p>
    <w:p w14:paraId="55C61D7C" w14:textId="2239063F" w:rsidR="007D0E58" w:rsidRDefault="007D0E58" w:rsidP="007D0E58">
      <w:pPr>
        <w:spacing w:after="210" w:line="276" w:lineRule="auto"/>
        <w:jc w:val="both"/>
      </w:pPr>
      <w:r>
        <w:rPr>
          <w:rFonts w:ascii="inter" w:eastAsia="inter" w:hAnsi="inter" w:cs="inter"/>
          <w:color w:val="000000"/>
        </w:rPr>
        <w:t>Aplicar de manera práctica los estándares ISO/IEC 25010:2023, ISO/IEC/IEEE 29148 e ISO 9241 para evaluar, especificar y mejorar un sistema de software real, desarrollando competencias en ingeniería de requisitos y evaluación de calidad del software.</w:t>
      </w:r>
      <w:bookmarkStart w:id="0" w:name="fnref1"/>
      <w:bookmarkStart w:id="1" w:name="fnref2"/>
      <w:bookmarkStart w:id="2" w:name="fnref3"/>
      <w:bookmarkEnd w:id="0"/>
      <w:bookmarkEnd w:id="1"/>
      <w:bookmarkEnd w:id="2"/>
      <w:r>
        <w:t xml:space="preserve"> </w:t>
      </w:r>
    </w:p>
    <w:p w14:paraId="2C660D04" w14:textId="749E590C" w:rsidR="007D0E58" w:rsidRDefault="007D0E58" w:rsidP="007D0E58">
      <w:pPr>
        <w:spacing w:before="315" w:after="105" w:line="276" w:lineRule="auto"/>
        <w:ind w:left="-30" w:firstLine="210"/>
      </w:pPr>
      <w:r>
        <w:rPr>
          <w:rFonts w:ascii="inter" w:eastAsia="inter" w:hAnsi="inter" w:cs="inter"/>
          <w:b/>
          <w:color w:val="000000"/>
        </w:rPr>
        <w:t>Competencias para Desarrollar</w:t>
      </w:r>
    </w:p>
    <w:p w14:paraId="620E2CAA" w14:textId="77777777" w:rsidR="007D0E58" w:rsidRDefault="007D0E58" w:rsidP="007D0E58">
      <w:pPr>
        <w:numPr>
          <w:ilvl w:val="0"/>
          <w:numId w:val="7"/>
        </w:numPr>
        <w:spacing w:line="276" w:lineRule="auto"/>
        <w:ind w:right="0"/>
      </w:pPr>
      <w:r>
        <w:rPr>
          <w:rFonts w:ascii="inter" w:eastAsia="inter" w:hAnsi="inter" w:cs="inter"/>
          <w:color w:val="000000"/>
          <w:sz w:val="21"/>
        </w:rPr>
        <w:t>Aplicación práctica de estándares internacionales de calidad del software</w:t>
      </w:r>
    </w:p>
    <w:p w14:paraId="54D46A45" w14:textId="77777777" w:rsidR="007D0E58" w:rsidRDefault="007D0E58" w:rsidP="007D0E58">
      <w:pPr>
        <w:numPr>
          <w:ilvl w:val="0"/>
          <w:numId w:val="7"/>
        </w:numPr>
        <w:spacing w:line="276" w:lineRule="auto"/>
        <w:ind w:right="0"/>
      </w:pPr>
      <w:r>
        <w:rPr>
          <w:rFonts w:ascii="inter" w:eastAsia="inter" w:hAnsi="inter" w:cs="inter"/>
          <w:color w:val="000000"/>
          <w:sz w:val="21"/>
        </w:rPr>
        <w:t>Transformación de necesidades empresariales en requisitos técnicos estructurados</w:t>
      </w:r>
    </w:p>
    <w:p w14:paraId="73FDC436" w14:textId="77777777" w:rsidR="007D0E58" w:rsidRDefault="007D0E58" w:rsidP="007D0E58">
      <w:pPr>
        <w:numPr>
          <w:ilvl w:val="0"/>
          <w:numId w:val="7"/>
        </w:numPr>
        <w:spacing w:line="276" w:lineRule="auto"/>
        <w:ind w:right="0"/>
      </w:pPr>
      <w:r>
        <w:rPr>
          <w:rFonts w:ascii="inter" w:eastAsia="inter" w:hAnsi="inter" w:cs="inter"/>
          <w:color w:val="000000"/>
          <w:sz w:val="21"/>
        </w:rPr>
        <w:t>Evaluación crítica de usabilidad según principios ergonómicos</w:t>
      </w:r>
    </w:p>
    <w:p w14:paraId="695D4214" w14:textId="77777777" w:rsidR="007D0E58" w:rsidRDefault="007D0E58" w:rsidP="007D0E58">
      <w:pPr>
        <w:numPr>
          <w:ilvl w:val="0"/>
          <w:numId w:val="7"/>
        </w:numPr>
        <w:spacing w:line="276" w:lineRule="auto"/>
        <w:ind w:right="0"/>
      </w:pPr>
      <w:r>
        <w:rPr>
          <w:rFonts w:ascii="inter" w:eastAsia="inter" w:hAnsi="inter" w:cs="inter"/>
          <w:color w:val="000000"/>
          <w:sz w:val="21"/>
        </w:rPr>
        <w:t>Trabajo colaborativo en equipos multidisciplinarios</w:t>
      </w:r>
    </w:p>
    <w:p w14:paraId="4C8BE305" w14:textId="77777777" w:rsidR="007D0E58" w:rsidRDefault="007D0E58">
      <w:pPr>
        <w:ind w:left="0" w:right="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30167BC4" w14:textId="77777777" w:rsidR="007D0E58" w:rsidRDefault="007D0E58" w:rsidP="007D0E58">
      <w:pPr>
        <w:spacing w:before="315" w:after="105" w:line="276" w:lineRule="auto"/>
        <w:ind w:left="-30" w:firstLine="210"/>
        <w:rPr>
          <w:rFonts w:ascii="inter" w:eastAsia="inter" w:hAnsi="inter" w:cs="inter"/>
          <w:b/>
          <w:color w:val="000000"/>
        </w:rPr>
      </w:pPr>
    </w:p>
    <w:p w14:paraId="1CFE38D8" w14:textId="2D910917" w:rsidR="007D0E58" w:rsidRDefault="007D0E58" w:rsidP="007D0E58">
      <w:pPr>
        <w:spacing w:before="315" w:after="105" w:line="276" w:lineRule="auto"/>
        <w:ind w:left="-30" w:firstLine="210"/>
      </w:pPr>
      <w:r>
        <w:rPr>
          <w:rFonts w:ascii="inter" w:eastAsia="inter" w:hAnsi="inter" w:cs="inter"/>
          <w:b/>
          <w:color w:val="000000"/>
        </w:rPr>
        <w:t>2. MATERIALES PROPORCIONADOS</w:t>
      </w:r>
    </w:p>
    <w:p w14:paraId="5FD7763B" w14:textId="77777777" w:rsidR="007D0E58" w:rsidRDefault="007D0E58" w:rsidP="007D0E58">
      <w:pPr>
        <w:spacing w:before="315" w:after="105" w:line="276" w:lineRule="auto"/>
        <w:ind w:left="-30" w:firstLine="210"/>
      </w:pPr>
      <w:r>
        <w:rPr>
          <w:rFonts w:ascii="inter" w:eastAsia="inter" w:hAnsi="inter" w:cs="inter"/>
          <w:b/>
          <w:color w:val="000000"/>
        </w:rPr>
        <w:t>Material 1: Documento de Situación Actual</w:t>
      </w:r>
    </w:p>
    <w:p w14:paraId="67DFA560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HOSPITAL REGIONAL SAN CARLOS - DIAGNÓSTICO INICIAL</w:t>
      </w:r>
    </w:p>
    <w:p w14:paraId="09D83BF4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Problemática Identificada:</w:t>
      </w:r>
    </w:p>
    <w:p w14:paraId="4780BE95" w14:textId="77777777" w:rsidR="007D0E58" w:rsidRDefault="007D0E58" w:rsidP="007D0E58">
      <w:pPr>
        <w:pStyle w:val="Prrafodelista"/>
        <w:numPr>
          <w:ilvl w:val="0"/>
          <w:numId w:val="28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Gestión de Equipos:</w:t>
      </w:r>
      <w:r w:rsidRPr="007D0E58">
        <w:rPr>
          <w:rFonts w:ascii="inter" w:eastAsia="inter" w:hAnsi="inter" w:cs="inter"/>
          <w:color w:val="000000"/>
          <w:sz w:val="21"/>
        </w:rPr>
        <w:t xml:space="preserve"> 847 equipos médicos registrados en 3 sistemas diferentes</w:t>
      </w:r>
    </w:p>
    <w:p w14:paraId="311C23C9" w14:textId="77777777" w:rsidR="007D0E58" w:rsidRDefault="007D0E58" w:rsidP="007D0E58">
      <w:pPr>
        <w:pStyle w:val="Prrafodelista"/>
        <w:numPr>
          <w:ilvl w:val="0"/>
          <w:numId w:val="28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Mantenimiento:</w:t>
      </w:r>
      <w:r w:rsidRPr="007D0E58">
        <w:rPr>
          <w:rFonts w:ascii="inter" w:eastAsia="inter" w:hAnsi="inter" w:cs="inter"/>
          <w:color w:val="000000"/>
          <w:sz w:val="21"/>
        </w:rPr>
        <w:t xml:space="preserve"> Pérdida del 15% de las órdenes de trabajo por falta de trazabilidad</w:t>
      </w:r>
    </w:p>
    <w:p w14:paraId="1F959EB4" w14:textId="77777777" w:rsidR="007D0E58" w:rsidRDefault="007D0E58" w:rsidP="007D0E58">
      <w:pPr>
        <w:pStyle w:val="Prrafodelista"/>
        <w:numPr>
          <w:ilvl w:val="0"/>
          <w:numId w:val="28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Cumplimiento Normativo:</w:t>
      </w:r>
      <w:r w:rsidRPr="007D0E58">
        <w:rPr>
          <w:rFonts w:ascii="inter" w:eastAsia="inter" w:hAnsi="inter" w:cs="inter"/>
          <w:color w:val="000000"/>
          <w:sz w:val="21"/>
        </w:rPr>
        <w:t xml:space="preserve"> 23 no conformidades en la última auditoría ISO 9001</w:t>
      </w:r>
    </w:p>
    <w:p w14:paraId="49F61A36" w14:textId="77777777" w:rsidR="007D0E58" w:rsidRDefault="007D0E58" w:rsidP="007D0E58">
      <w:pPr>
        <w:pStyle w:val="Prrafodelista"/>
        <w:numPr>
          <w:ilvl w:val="0"/>
          <w:numId w:val="28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Eficiencia Operativa:</w:t>
      </w:r>
      <w:r w:rsidRPr="007D0E58">
        <w:rPr>
          <w:rFonts w:ascii="inter" w:eastAsia="inter" w:hAnsi="inter" w:cs="inter"/>
          <w:color w:val="000000"/>
          <w:sz w:val="21"/>
        </w:rPr>
        <w:t xml:space="preserve"> Tiempo promedio de localización de equipos: 12 minutos</w:t>
      </w:r>
    </w:p>
    <w:p w14:paraId="015853A7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Stakeholders Principales:</w:t>
      </w:r>
    </w:p>
    <w:p w14:paraId="348DCC77" w14:textId="77777777" w:rsidR="007D0E58" w:rsidRDefault="007D0E58" w:rsidP="007D0E58">
      <w:pPr>
        <w:pStyle w:val="Prrafodelista"/>
        <w:numPr>
          <w:ilvl w:val="0"/>
          <w:numId w:val="29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Dr. María González</w:t>
      </w:r>
      <w:r w:rsidRPr="007D0E58">
        <w:rPr>
          <w:rFonts w:ascii="inter" w:eastAsia="inter" w:hAnsi="inter" w:cs="inter"/>
          <w:color w:val="000000"/>
          <w:sz w:val="21"/>
        </w:rPr>
        <w:t xml:space="preserve"> (Directora Médica): "Necesitamos ubicar equipos críticos en menos de 2 minutos"</w:t>
      </w:r>
    </w:p>
    <w:p w14:paraId="3EE9BDCF" w14:textId="4350C413" w:rsidR="007D0E58" w:rsidRDefault="007D0E58" w:rsidP="007D0E58">
      <w:pPr>
        <w:pStyle w:val="Prrafodelista"/>
        <w:numPr>
          <w:ilvl w:val="0"/>
          <w:numId w:val="29"/>
        </w:numPr>
        <w:spacing w:before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Ing. Carlos Ruiz</w:t>
      </w:r>
      <w:r w:rsidRPr="007D0E58">
        <w:rPr>
          <w:rFonts w:ascii="inter" w:eastAsia="inter" w:hAnsi="inter" w:cs="inter"/>
          <w:color w:val="000000"/>
          <w:sz w:val="21"/>
        </w:rPr>
        <w:t xml:space="preserve"> (Jefe de Mantenimiento): "Los técnicos pierden 30% del tiempo buscando historial de equipos"</w:t>
      </w:r>
      <w:r>
        <w:rPr>
          <w:rFonts w:ascii="inter" w:eastAsia="inter" w:hAnsi="inter" w:cs="inter"/>
          <w:color w:val="000000"/>
          <w:sz w:val="21"/>
        </w:rPr>
        <w:t>.</w:t>
      </w:r>
    </w:p>
    <w:tbl>
      <w:tblPr>
        <w:tblStyle w:val="Tablaconcuadrcula4-nfasis3"/>
        <w:tblpPr w:leftFromText="141" w:rightFromText="141" w:vertAnchor="text" w:horzAnchor="margin" w:tblpXSpec="center" w:tblpY="749"/>
        <w:tblW w:w="9776" w:type="dxa"/>
        <w:tblLook w:val="04A0" w:firstRow="1" w:lastRow="0" w:firstColumn="1" w:lastColumn="0" w:noHBand="0" w:noVBand="1"/>
      </w:tblPr>
      <w:tblGrid>
        <w:gridCol w:w="1969"/>
        <w:gridCol w:w="2294"/>
        <w:gridCol w:w="2630"/>
        <w:gridCol w:w="1369"/>
        <w:gridCol w:w="1514"/>
      </w:tblGrid>
      <w:tr w:rsidR="007D0E58" w14:paraId="3B55274E" w14:textId="77777777" w:rsidTr="007D0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B00BDC" w14:textId="77777777" w:rsidR="007D0E58" w:rsidRPr="007D0E58" w:rsidRDefault="007D0E58" w:rsidP="007D0E58">
            <w:pPr>
              <w:ind w:left="0"/>
              <w:jc w:val="center"/>
              <w:rPr>
                <w:sz w:val="21"/>
                <w:szCs w:val="28"/>
              </w:rPr>
            </w:pPr>
            <w:r w:rsidRPr="007D0E58">
              <w:rPr>
                <w:rFonts w:ascii="inter" w:eastAsia="inter" w:hAnsi="inter" w:cs="inter"/>
                <w:sz w:val="21"/>
                <w:szCs w:val="28"/>
              </w:rPr>
              <w:t>Característica</w:t>
            </w:r>
          </w:p>
        </w:tc>
        <w:tc>
          <w:tcPr>
            <w:tcW w:w="2294" w:type="dxa"/>
          </w:tcPr>
          <w:p w14:paraId="72C3EC08" w14:textId="77777777" w:rsidR="007D0E58" w:rsidRPr="007D0E58" w:rsidRDefault="007D0E58" w:rsidP="007D0E58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8"/>
              </w:rPr>
            </w:pPr>
            <w:proofErr w:type="spellStart"/>
            <w:r w:rsidRPr="007D0E58">
              <w:rPr>
                <w:rFonts w:ascii="inter" w:eastAsia="inter" w:hAnsi="inter" w:cs="inter"/>
                <w:sz w:val="21"/>
                <w:szCs w:val="28"/>
              </w:rPr>
              <w:t>Subcaracterística</w:t>
            </w:r>
            <w:proofErr w:type="spellEnd"/>
          </w:p>
        </w:tc>
        <w:tc>
          <w:tcPr>
            <w:tcW w:w="2630" w:type="dxa"/>
          </w:tcPr>
          <w:p w14:paraId="6142EB83" w14:textId="77777777" w:rsidR="007D0E58" w:rsidRPr="007D0E58" w:rsidRDefault="007D0E58" w:rsidP="007D0E58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8"/>
              </w:rPr>
            </w:pPr>
            <w:r w:rsidRPr="007D0E58">
              <w:rPr>
                <w:rFonts w:ascii="inter" w:eastAsia="inter" w:hAnsi="inter" w:cs="inter"/>
                <w:sz w:val="21"/>
                <w:szCs w:val="28"/>
              </w:rPr>
              <w:t>Problema Identificado</w:t>
            </w:r>
          </w:p>
        </w:tc>
        <w:tc>
          <w:tcPr>
            <w:tcW w:w="1223" w:type="dxa"/>
          </w:tcPr>
          <w:p w14:paraId="5F51DD20" w14:textId="77777777" w:rsidR="007D0E58" w:rsidRPr="007D0E58" w:rsidRDefault="007D0E58" w:rsidP="007D0E58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8"/>
              </w:rPr>
            </w:pPr>
            <w:r w:rsidRPr="007D0E58">
              <w:rPr>
                <w:rFonts w:ascii="inter" w:eastAsia="inter" w:hAnsi="inter" w:cs="inter"/>
                <w:sz w:val="21"/>
                <w:szCs w:val="28"/>
              </w:rPr>
              <w:t>Impacto (1-5)</w:t>
            </w:r>
          </w:p>
        </w:tc>
        <w:tc>
          <w:tcPr>
            <w:tcW w:w="1417" w:type="dxa"/>
          </w:tcPr>
          <w:p w14:paraId="629CFAFA" w14:textId="77777777" w:rsidR="007D0E58" w:rsidRPr="007D0E58" w:rsidRDefault="007D0E58" w:rsidP="007D0E58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8"/>
              </w:rPr>
            </w:pPr>
            <w:r w:rsidRPr="007D0E58">
              <w:rPr>
                <w:rFonts w:ascii="inter" w:eastAsia="inter" w:hAnsi="inter" w:cs="inter"/>
                <w:sz w:val="21"/>
                <w:szCs w:val="28"/>
              </w:rPr>
              <w:t>Prioridad</w:t>
            </w:r>
          </w:p>
        </w:tc>
      </w:tr>
      <w:tr w:rsidR="007D0E58" w14:paraId="20204454" w14:textId="77777777" w:rsidTr="007D0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D1B70C" w14:textId="77777777" w:rsidR="007D0E58" w:rsidRDefault="007D0E58" w:rsidP="007D0E58">
            <w:pPr>
              <w:ind w:left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Functional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Suitability</w:t>
            </w:r>
            <w:proofErr w:type="spellEnd"/>
          </w:p>
        </w:tc>
        <w:tc>
          <w:tcPr>
            <w:tcW w:w="2294" w:type="dxa"/>
          </w:tcPr>
          <w:p w14:paraId="24682DCA" w14:textId="77777777" w:rsidR="007D0E58" w:rsidRDefault="007D0E58" w:rsidP="007D0E58">
            <w:pPr>
              <w:ind w:left="-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Functional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Completeness</w:t>
            </w:r>
            <w:proofErr w:type="spellEnd"/>
          </w:p>
        </w:tc>
        <w:tc>
          <w:tcPr>
            <w:tcW w:w="2630" w:type="dxa"/>
          </w:tcPr>
          <w:p w14:paraId="4BB15D79" w14:textId="77777777" w:rsidR="007D0E58" w:rsidRDefault="007D0E58" w:rsidP="007D0E5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Sistema no registra calibraciones</w:t>
            </w:r>
          </w:p>
        </w:tc>
        <w:tc>
          <w:tcPr>
            <w:tcW w:w="1223" w:type="dxa"/>
          </w:tcPr>
          <w:p w14:paraId="6E5BC28C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1417" w:type="dxa"/>
          </w:tcPr>
          <w:p w14:paraId="51435BA9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Alta</w:t>
            </w:r>
          </w:p>
        </w:tc>
      </w:tr>
      <w:tr w:rsidR="007D0E58" w14:paraId="07D99AA9" w14:textId="77777777" w:rsidTr="007D0E5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EA0D81" w14:textId="77777777" w:rsidR="007D0E58" w:rsidRDefault="007D0E58" w:rsidP="007D0E58">
            <w:pPr>
              <w:ind w:left="0"/>
            </w:pPr>
          </w:p>
        </w:tc>
        <w:tc>
          <w:tcPr>
            <w:tcW w:w="2294" w:type="dxa"/>
          </w:tcPr>
          <w:p w14:paraId="7E14D02C" w14:textId="77777777" w:rsidR="007D0E58" w:rsidRDefault="007D0E58" w:rsidP="007D0E58">
            <w:pPr>
              <w:ind w:left="-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Functional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Correctness</w:t>
            </w:r>
            <w:proofErr w:type="spellEnd"/>
          </w:p>
        </w:tc>
        <w:tc>
          <w:tcPr>
            <w:tcW w:w="2630" w:type="dxa"/>
          </w:tcPr>
          <w:p w14:paraId="7F831EAB" w14:textId="77777777" w:rsidR="007D0E58" w:rsidRDefault="007D0E58" w:rsidP="007D0E5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Datos inconsistentes entre módulos</w:t>
            </w:r>
          </w:p>
        </w:tc>
        <w:tc>
          <w:tcPr>
            <w:tcW w:w="1223" w:type="dxa"/>
          </w:tcPr>
          <w:p w14:paraId="643C7B88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1417" w:type="dxa"/>
          </w:tcPr>
          <w:p w14:paraId="7F5C0285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Crítica</w:t>
            </w:r>
          </w:p>
        </w:tc>
      </w:tr>
      <w:tr w:rsidR="007D0E58" w14:paraId="70E73678" w14:textId="77777777" w:rsidTr="007D0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0F0010" w14:textId="77777777" w:rsidR="007D0E58" w:rsidRDefault="007D0E58" w:rsidP="007D0E58">
            <w:pPr>
              <w:ind w:left="0"/>
            </w:pPr>
          </w:p>
        </w:tc>
        <w:tc>
          <w:tcPr>
            <w:tcW w:w="2294" w:type="dxa"/>
          </w:tcPr>
          <w:p w14:paraId="54824844" w14:textId="77777777" w:rsidR="007D0E58" w:rsidRDefault="007D0E58" w:rsidP="007D0E58">
            <w:pPr>
              <w:ind w:left="-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Functional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Appropriateness</w:t>
            </w:r>
            <w:proofErr w:type="spellEnd"/>
          </w:p>
        </w:tc>
        <w:tc>
          <w:tcPr>
            <w:tcW w:w="2630" w:type="dxa"/>
          </w:tcPr>
          <w:p w14:paraId="251B4C78" w14:textId="77777777" w:rsidR="007D0E58" w:rsidRDefault="007D0E58" w:rsidP="007D0E5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Pasos innecesarios para consultas</w:t>
            </w:r>
          </w:p>
        </w:tc>
        <w:tc>
          <w:tcPr>
            <w:tcW w:w="1223" w:type="dxa"/>
          </w:tcPr>
          <w:p w14:paraId="2351636C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1417" w:type="dxa"/>
          </w:tcPr>
          <w:p w14:paraId="045FF92F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Media</w:t>
            </w:r>
          </w:p>
        </w:tc>
      </w:tr>
      <w:tr w:rsidR="007D0E58" w14:paraId="7AA10E9C" w14:textId="77777777" w:rsidTr="007D0E5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2194D9" w14:textId="77777777" w:rsidR="007D0E58" w:rsidRDefault="007D0E58" w:rsidP="007D0E58">
            <w:pPr>
              <w:ind w:left="0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Performance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Efficiency</w:t>
            </w:r>
            <w:proofErr w:type="spellEnd"/>
          </w:p>
        </w:tc>
        <w:tc>
          <w:tcPr>
            <w:tcW w:w="2294" w:type="dxa"/>
          </w:tcPr>
          <w:p w14:paraId="30584165" w14:textId="77777777" w:rsidR="007D0E58" w:rsidRDefault="007D0E58" w:rsidP="007D0E58">
            <w:pPr>
              <w:ind w:left="-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Time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Behavior</w:t>
            </w:r>
            <w:proofErr w:type="spellEnd"/>
          </w:p>
        </w:tc>
        <w:tc>
          <w:tcPr>
            <w:tcW w:w="2630" w:type="dxa"/>
          </w:tcPr>
          <w:p w14:paraId="44D17D35" w14:textId="77777777" w:rsidR="007D0E58" w:rsidRDefault="007D0E58" w:rsidP="007D0E5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Consultas &gt; 10 segundos</w:t>
            </w:r>
          </w:p>
        </w:tc>
        <w:tc>
          <w:tcPr>
            <w:tcW w:w="1223" w:type="dxa"/>
          </w:tcPr>
          <w:p w14:paraId="33BD38F7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1417" w:type="dxa"/>
          </w:tcPr>
          <w:p w14:paraId="7D3F25FB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Alta</w:t>
            </w:r>
          </w:p>
        </w:tc>
      </w:tr>
      <w:tr w:rsidR="007D0E58" w14:paraId="43E83136" w14:textId="77777777" w:rsidTr="007D0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BA5D67" w14:textId="77777777" w:rsidR="007D0E58" w:rsidRDefault="007D0E58" w:rsidP="007D0E58">
            <w:pPr>
              <w:ind w:left="0"/>
            </w:pPr>
          </w:p>
        </w:tc>
        <w:tc>
          <w:tcPr>
            <w:tcW w:w="2294" w:type="dxa"/>
          </w:tcPr>
          <w:p w14:paraId="7B9DED17" w14:textId="77777777" w:rsidR="007D0E58" w:rsidRDefault="007D0E58" w:rsidP="007D0E58">
            <w:pPr>
              <w:ind w:left="-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Resource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Utilization</w:t>
            </w:r>
            <w:proofErr w:type="spellEnd"/>
          </w:p>
        </w:tc>
        <w:tc>
          <w:tcPr>
            <w:tcW w:w="2630" w:type="dxa"/>
          </w:tcPr>
          <w:p w14:paraId="749D7FCB" w14:textId="77777777" w:rsidR="007D0E58" w:rsidRDefault="007D0E58" w:rsidP="007D0E5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Consumo excesivo de memoria</w:t>
            </w:r>
          </w:p>
        </w:tc>
        <w:tc>
          <w:tcPr>
            <w:tcW w:w="1223" w:type="dxa"/>
          </w:tcPr>
          <w:p w14:paraId="593C7313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1417" w:type="dxa"/>
          </w:tcPr>
          <w:p w14:paraId="7F178221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Baja</w:t>
            </w:r>
          </w:p>
        </w:tc>
      </w:tr>
      <w:tr w:rsidR="007D0E58" w14:paraId="3A16F945" w14:textId="77777777" w:rsidTr="007D0E5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B4BCF5" w14:textId="77777777" w:rsidR="007D0E58" w:rsidRDefault="007D0E58" w:rsidP="007D0E58">
            <w:pPr>
              <w:ind w:left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Interaction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Capability</w:t>
            </w:r>
            <w:proofErr w:type="spellEnd"/>
          </w:p>
        </w:tc>
        <w:tc>
          <w:tcPr>
            <w:tcW w:w="2294" w:type="dxa"/>
          </w:tcPr>
          <w:p w14:paraId="59C1E2C3" w14:textId="77777777" w:rsidR="007D0E58" w:rsidRDefault="007D0E58" w:rsidP="007D0E58">
            <w:pPr>
              <w:ind w:left="-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Appropriateness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Recognizability</w:t>
            </w:r>
            <w:proofErr w:type="spellEnd"/>
          </w:p>
        </w:tc>
        <w:tc>
          <w:tcPr>
            <w:tcW w:w="2630" w:type="dxa"/>
          </w:tcPr>
          <w:p w14:paraId="7E2531EC" w14:textId="77777777" w:rsidR="007D0E58" w:rsidRDefault="007D0E58" w:rsidP="007D0E5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Interfaz confusa para nuevos usuarios</w:t>
            </w:r>
          </w:p>
        </w:tc>
        <w:tc>
          <w:tcPr>
            <w:tcW w:w="1223" w:type="dxa"/>
          </w:tcPr>
          <w:p w14:paraId="73F917D4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1417" w:type="dxa"/>
          </w:tcPr>
          <w:p w14:paraId="36140BD7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Alta</w:t>
            </w:r>
          </w:p>
        </w:tc>
      </w:tr>
      <w:tr w:rsidR="007D0E58" w14:paraId="4DF51F38" w14:textId="77777777" w:rsidTr="007D0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658E75" w14:textId="77777777" w:rsidR="007D0E58" w:rsidRDefault="007D0E58" w:rsidP="007D0E58">
            <w:pPr>
              <w:ind w:left="0"/>
            </w:pPr>
          </w:p>
        </w:tc>
        <w:tc>
          <w:tcPr>
            <w:tcW w:w="2294" w:type="dxa"/>
          </w:tcPr>
          <w:p w14:paraId="3916CF6F" w14:textId="77777777" w:rsidR="007D0E58" w:rsidRDefault="007D0E58" w:rsidP="007D0E58">
            <w:pPr>
              <w:ind w:left="-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Learnability</w:t>
            </w:r>
            <w:proofErr w:type="spellEnd"/>
          </w:p>
        </w:tc>
        <w:tc>
          <w:tcPr>
            <w:tcW w:w="2630" w:type="dxa"/>
          </w:tcPr>
          <w:p w14:paraId="3B20A041" w14:textId="77777777" w:rsidR="007D0E58" w:rsidRDefault="007D0E58" w:rsidP="007D0E5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Entrenamiento requiere 2 semanas</w:t>
            </w:r>
          </w:p>
        </w:tc>
        <w:tc>
          <w:tcPr>
            <w:tcW w:w="1223" w:type="dxa"/>
          </w:tcPr>
          <w:p w14:paraId="6DB0A9AA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1417" w:type="dxa"/>
          </w:tcPr>
          <w:p w14:paraId="2D69C69C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Media</w:t>
            </w:r>
          </w:p>
        </w:tc>
      </w:tr>
      <w:tr w:rsidR="007D0E58" w14:paraId="4BB059E3" w14:textId="77777777" w:rsidTr="007D0E5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BB8B4C" w14:textId="77777777" w:rsidR="007D0E58" w:rsidRDefault="007D0E58" w:rsidP="007D0E58">
            <w:pPr>
              <w:ind w:left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Reliability</w:t>
            </w:r>
            <w:proofErr w:type="spellEnd"/>
          </w:p>
        </w:tc>
        <w:tc>
          <w:tcPr>
            <w:tcW w:w="2294" w:type="dxa"/>
          </w:tcPr>
          <w:p w14:paraId="68DBC849" w14:textId="77777777" w:rsidR="007D0E58" w:rsidRDefault="007D0E58" w:rsidP="007D0E58">
            <w:pPr>
              <w:ind w:left="-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Maturity</w:t>
            </w:r>
            <w:proofErr w:type="spellEnd"/>
          </w:p>
        </w:tc>
        <w:tc>
          <w:tcPr>
            <w:tcW w:w="2630" w:type="dxa"/>
          </w:tcPr>
          <w:p w14:paraId="529F8504" w14:textId="77777777" w:rsidR="007D0E58" w:rsidRDefault="007D0E58" w:rsidP="007D0E5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Sistema falla 3 veces/semana</w:t>
            </w:r>
          </w:p>
        </w:tc>
        <w:tc>
          <w:tcPr>
            <w:tcW w:w="1223" w:type="dxa"/>
          </w:tcPr>
          <w:p w14:paraId="4CBEC4E4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1417" w:type="dxa"/>
          </w:tcPr>
          <w:p w14:paraId="4D9441E2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Crítica</w:t>
            </w:r>
          </w:p>
        </w:tc>
      </w:tr>
      <w:tr w:rsidR="007D0E58" w14:paraId="1A2A81C2" w14:textId="77777777" w:rsidTr="007D0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752AB0" w14:textId="77777777" w:rsidR="007D0E58" w:rsidRDefault="007D0E58" w:rsidP="007D0E58">
            <w:pPr>
              <w:ind w:left="0"/>
            </w:pPr>
          </w:p>
        </w:tc>
        <w:tc>
          <w:tcPr>
            <w:tcW w:w="2294" w:type="dxa"/>
          </w:tcPr>
          <w:p w14:paraId="74F377E1" w14:textId="77777777" w:rsidR="007D0E58" w:rsidRDefault="007D0E58" w:rsidP="007D0E58">
            <w:pPr>
              <w:ind w:left="-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Fault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Tolerance</w:t>
            </w:r>
          </w:p>
        </w:tc>
        <w:tc>
          <w:tcPr>
            <w:tcW w:w="2630" w:type="dxa"/>
          </w:tcPr>
          <w:p w14:paraId="3B4AD9B1" w14:textId="77777777" w:rsidR="007D0E58" w:rsidRDefault="007D0E58" w:rsidP="007D0E5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Sin recuperación automática</w:t>
            </w:r>
          </w:p>
        </w:tc>
        <w:tc>
          <w:tcPr>
            <w:tcW w:w="1223" w:type="dxa"/>
          </w:tcPr>
          <w:p w14:paraId="418E24F5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1417" w:type="dxa"/>
          </w:tcPr>
          <w:p w14:paraId="052C93B0" w14:textId="77777777" w:rsidR="007D0E58" w:rsidRDefault="007D0E58" w:rsidP="007D0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Alta</w:t>
            </w:r>
          </w:p>
        </w:tc>
      </w:tr>
      <w:tr w:rsidR="007D0E58" w14:paraId="6FBEFBEF" w14:textId="77777777" w:rsidTr="007D0E5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C0B981" w14:textId="77777777" w:rsidR="007D0E58" w:rsidRDefault="007D0E58" w:rsidP="007D0E58">
            <w:pPr>
              <w:ind w:left="0"/>
            </w:pPr>
            <w:r>
              <w:rPr>
                <w:rFonts w:ascii="inter" w:eastAsia="inter" w:hAnsi="inter" w:cs="inter"/>
                <w:color w:val="000000"/>
                <w:sz w:val="17"/>
              </w:rPr>
              <w:t>Security</w:t>
            </w:r>
          </w:p>
        </w:tc>
        <w:tc>
          <w:tcPr>
            <w:tcW w:w="2294" w:type="dxa"/>
          </w:tcPr>
          <w:p w14:paraId="5B997562" w14:textId="77777777" w:rsidR="007D0E58" w:rsidRDefault="007D0E58" w:rsidP="007D0E58">
            <w:pPr>
              <w:ind w:left="-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Confidentiality</w:t>
            </w:r>
            <w:proofErr w:type="spellEnd"/>
          </w:p>
        </w:tc>
        <w:tc>
          <w:tcPr>
            <w:tcW w:w="2630" w:type="dxa"/>
          </w:tcPr>
          <w:p w14:paraId="2939239E" w14:textId="77777777" w:rsidR="007D0E58" w:rsidRDefault="007D0E58" w:rsidP="007D0E5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Acceso sin control de roles</w:t>
            </w:r>
          </w:p>
        </w:tc>
        <w:tc>
          <w:tcPr>
            <w:tcW w:w="1223" w:type="dxa"/>
          </w:tcPr>
          <w:p w14:paraId="10183746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1417" w:type="dxa"/>
          </w:tcPr>
          <w:p w14:paraId="0C0D27DD" w14:textId="77777777" w:rsidR="007D0E58" w:rsidRDefault="007D0E58" w:rsidP="007D0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Crítica</w:t>
            </w:r>
          </w:p>
        </w:tc>
      </w:tr>
    </w:tbl>
    <w:p w14:paraId="2823859B" w14:textId="77777777" w:rsidR="007D0E58" w:rsidRDefault="007D0E58" w:rsidP="007D0E58">
      <w:pPr>
        <w:pStyle w:val="Prrafodelista"/>
        <w:numPr>
          <w:ilvl w:val="0"/>
          <w:numId w:val="29"/>
        </w:numPr>
        <w:spacing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Enfermera Ana López</w:t>
      </w:r>
      <w:r w:rsidRPr="007D0E58">
        <w:rPr>
          <w:rFonts w:ascii="inter" w:eastAsia="inter" w:hAnsi="inter" w:cs="inter"/>
          <w:color w:val="000000"/>
          <w:sz w:val="21"/>
        </w:rPr>
        <w:t xml:space="preserve"> (Supervisora UCI): "El sistema actual no muestra el estado real de los equipos"</w:t>
      </w:r>
    </w:p>
    <w:p w14:paraId="75C94D8B" w14:textId="77777777" w:rsidR="007D0E58" w:rsidRDefault="007D0E58" w:rsidP="007D0E58">
      <w:pPr>
        <w:pStyle w:val="Prrafodelista"/>
        <w:numPr>
          <w:ilvl w:val="0"/>
          <w:numId w:val="29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Lic. Pedro Martín</w:t>
      </w:r>
      <w:r w:rsidRPr="007D0E58">
        <w:rPr>
          <w:rFonts w:ascii="inter" w:eastAsia="inter" w:hAnsi="inter" w:cs="inter"/>
          <w:color w:val="000000"/>
          <w:sz w:val="21"/>
        </w:rPr>
        <w:t xml:space="preserve"> (Auditor Interno): "Requerimos trazabilidad completa para certificación"</w:t>
      </w:r>
    </w:p>
    <w:p w14:paraId="2231B5FA" w14:textId="77777777" w:rsidR="007D0E58" w:rsidRDefault="007D0E58">
      <w:pPr>
        <w:ind w:left="0" w:right="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0960044E" w14:textId="77777777" w:rsidR="007D0E58" w:rsidRDefault="007D0E58" w:rsidP="007D0E58">
      <w:pPr>
        <w:spacing w:after="210" w:line="276" w:lineRule="auto"/>
        <w:rPr>
          <w:rFonts w:ascii="inter" w:eastAsia="inter" w:hAnsi="inter" w:cs="inter"/>
          <w:b/>
          <w:color w:val="000000"/>
        </w:rPr>
      </w:pPr>
    </w:p>
    <w:p w14:paraId="1F0D4560" w14:textId="77777777" w:rsidR="007D0E58" w:rsidRDefault="007D0E58" w:rsidP="007D0E58">
      <w:pPr>
        <w:spacing w:after="210" w:line="276" w:lineRule="auto"/>
        <w:rPr>
          <w:rFonts w:ascii="inter" w:eastAsia="inter" w:hAnsi="inter" w:cs="inter"/>
          <w:b/>
          <w:color w:val="000000"/>
        </w:rPr>
      </w:pPr>
    </w:p>
    <w:p w14:paraId="46B0BD37" w14:textId="6627C714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Restricciones Técnicas:</w:t>
      </w:r>
    </w:p>
    <w:p w14:paraId="0557BA3B" w14:textId="77777777" w:rsidR="007D0E58" w:rsidRDefault="007D0E58" w:rsidP="007D0E58">
      <w:pPr>
        <w:pStyle w:val="Prrafodelista"/>
        <w:numPr>
          <w:ilvl w:val="0"/>
          <w:numId w:val="30"/>
        </w:numPr>
        <w:spacing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Integración obligatoria con sistema HIS existente (HL7)</w:t>
      </w:r>
    </w:p>
    <w:p w14:paraId="11901558" w14:textId="77777777" w:rsidR="007D0E58" w:rsidRDefault="007D0E58" w:rsidP="007D0E58">
      <w:pPr>
        <w:pStyle w:val="Prrafodelista"/>
        <w:numPr>
          <w:ilvl w:val="0"/>
          <w:numId w:val="30"/>
        </w:numPr>
        <w:spacing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Presupuesto máximo: €125,000</w:t>
      </w:r>
    </w:p>
    <w:p w14:paraId="5F8F9560" w14:textId="77777777" w:rsidR="007D0E58" w:rsidRDefault="007D0E58" w:rsidP="007D0E58">
      <w:pPr>
        <w:pStyle w:val="Prrafodelista"/>
        <w:numPr>
          <w:ilvl w:val="0"/>
          <w:numId w:val="30"/>
        </w:numPr>
        <w:spacing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Implementación en 8 meses</w:t>
      </w:r>
    </w:p>
    <w:p w14:paraId="22627DDC" w14:textId="77777777" w:rsidR="007D0E58" w:rsidRDefault="007D0E58" w:rsidP="007D0E58">
      <w:pPr>
        <w:pStyle w:val="Prrafodelista"/>
        <w:numPr>
          <w:ilvl w:val="0"/>
          <w:numId w:val="30"/>
        </w:numPr>
        <w:spacing w:line="360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Disponibilidad 24/7 con máximo 2 horas </w:t>
      </w:r>
      <w:proofErr w:type="spellStart"/>
      <w:r w:rsidRPr="007D0E58">
        <w:rPr>
          <w:rFonts w:ascii="inter" w:eastAsia="inter" w:hAnsi="inter" w:cs="inter"/>
          <w:color w:val="000000"/>
          <w:sz w:val="21"/>
        </w:rPr>
        <w:t>downtime</w:t>
      </w:r>
      <w:proofErr w:type="spellEnd"/>
      <w:r w:rsidRPr="007D0E58">
        <w:rPr>
          <w:rFonts w:ascii="inter" w:eastAsia="inter" w:hAnsi="inter" w:cs="inter"/>
          <w:color w:val="000000"/>
          <w:sz w:val="21"/>
        </w:rPr>
        <w:t>/mes</w:t>
      </w:r>
    </w:p>
    <w:p w14:paraId="37832FAC" w14:textId="77777777" w:rsidR="007D0E58" w:rsidRDefault="007D0E58" w:rsidP="007D0E58">
      <w:pPr>
        <w:spacing w:before="315" w:after="105" w:line="360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Material 2: Plantilla de Evaluación ISO/IEC 25010:2023</w:t>
      </w:r>
    </w:p>
    <w:p w14:paraId="3EC8AFA7" w14:textId="77777777" w:rsidR="007D0E58" w:rsidRDefault="007D0E58" w:rsidP="007D0E58">
      <w:pPr>
        <w:spacing w:line="360" w:lineRule="auto"/>
      </w:pPr>
      <w:r>
        <w:rPr>
          <w:rFonts w:ascii="inter" w:eastAsia="inter" w:hAnsi="inter" w:cs="inter"/>
          <w:b/>
          <w:color w:val="000000"/>
        </w:rPr>
        <w:t>MATRIZ DE EVALUACIÓN DE CALIDAD DEL SISTEMA ACTUAL</w:t>
      </w:r>
    </w:p>
    <w:p w14:paraId="7011E06B" w14:textId="587D5A55" w:rsidR="007D0E58" w:rsidRDefault="007D0E58" w:rsidP="007D0E58">
      <w:pPr>
        <w:spacing w:after="105" w:line="360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M</w:t>
      </w:r>
      <w:r>
        <w:rPr>
          <w:rFonts w:ascii="inter" w:eastAsia="inter" w:hAnsi="inter" w:cs="inter"/>
          <w:b/>
          <w:color w:val="000000"/>
        </w:rPr>
        <w:t>aterial 3: Plantilla de Requisitos según ISO/IEC/IEEE 29148</w:t>
      </w:r>
    </w:p>
    <w:p w14:paraId="78DB6B51" w14:textId="77777777" w:rsidR="007D0E58" w:rsidRDefault="007D0E58" w:rsidP="007D0E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TEMPLATE PARA ESPECIFICACIÓN DE REQUISITOS</w:t>
      </w:r>
    </w:p>
    <w:p w14:paraId="14B10BC6" w14:textId="77777777" w:rsidR="007D0E58" w:rsidRDefault="007D0E58" w:rsidP="007D0E58">
      <w:pPr>
        <w:shd w:val="clear" w:color="auto" w:fill="F8F8FA"/>
        <w:spacing w:line="336" w:lineRule="auto"/>
      </w:pP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t>REQ-ID: [Identificador único]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TIPO: [Funcional/No Funcional/Interfaz/Restricción]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PRIORIDAD: [Crítica/Alta/Media/Baja]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STAKEHOLDER: [Quién lo solicita]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DESCRIPCIÓN: [Declaración clara y verificable]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CRITERIO DE ACEPTACIÓN: [Cómo se valida]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ORIGEN: [Necesidad empresarial que lo justifica]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DEPENDENCIAS: [Otros requisitos relacionados]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TRAZABILIDAD: [Enlace a objetivos de negocio]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71D5C75" w14:textId="77777777" w:rsidR="007D0E58" w:rsidRDefault="007D0E58" w:rsidP="007D0E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Ejemplo Completado:</w:t>
      </w:r>
    </w:p>
    <w:p w14:paraId="6C70D0D0" w14:textId="77777777" w:rsidR="007D0E58" w:rsidRDefault="007D0E58" w:rsidP="007D0E58">
      <w:pPr>
        <w:shd w:val="clear" w:color="auto" w:fill="F8F8FA"/>
        <w:spacing w:line="336" w:lineRule="auto"/>
      </w:pP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t>REQ-ID: REQ-FUN-001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TIPO: Funcional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PRIORIDAD: Crítica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STAKEHOLDER: Dr. María González (Directora Médica)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DESCRIPCIÓN: El sistema debe localizar cualquier equipo médico en menos de 30 segundos mediante código, nombre o ubicación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 xml:space="preserve">CRITERIO DE ACEPTACIÓN: 95% de consultas ejecutadas en &lt;30 </w:t>
      </w:r>
      <w:proofErr w:type="spellStart"/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t>seg</w:t>
      </w:r>
      <w:proofErr w:type="spellEnd"/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t xml:space="preserve"> con base de datos de 1000+ equipos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ORIGEN: Necesidad de respuesta rápida en emergencias médicas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DEPENDENCIAS: REQ-PER-002 (Base de datos optimizada)</w:t>
      </w:r>
      <w:r w:rsidRPr="007D0E58">
        <w:rPr>
          <w:rStyle w:val="VerbatimChar"/>
          <w:rFonts w:ascii="IBM Plex Mono" w:eastAsia="IBM Plex Mono" w:hAnsi="IBM Plex Mono" w:cs="IBM Plex Mono"/>
          <w:color w:val="000000"/>
          <w:sz w:val="16"/>
          <w:szCs w:val="22"/>
        </w:rPr>
        <w:br/>
        <w:t>TRAZABILIDAD: OBJ-NEG-001 (Mejorar eficiencia operativa)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9968F72" w14:textId="77777777" w:rsidR="007D0E58" w:rsidRDefault="007D0E58" w:rsidP="007D0E58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</w:p>
    <w:p w14:paraId="3F07B360" w14:textId="434A6F24" w:rsidR="007D0E58" w:rsidRDefault="007D0E58" w:rsidP="007D0E58">
      <w:pPr>
        <w:spacing w:before="315" w:after="105" w:line="360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Material 4: Lista de Verificación ISO 9241</w:t>
      </w:r>
    </w:p>
    <w:p w14:paraId="25792E70" w14:textId="77777777" w:rsidR="007D0E58" w:rsidRDefault="007D0E58" w:rsidP="007D0E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CHECKLIST DE PRINCIPIOS DE INTERACCIÓN</w:t>
      </w:r>
    </w:p>
    <w:tbl>
      <w:tblPr>
        <w:tblStyle w:val="Tablaconcuadrcula4-nfasis3"/>
        <w:tblW w:w="10410" w:type="dxa"/>
        <w:tblLook w:val="04A0" w:firstRow="1" w:lastRow="0" w:firstColumn="1" w:lastColumn="0" w:noHBand="0" w:noVBand="1"/>
      </w:tblPr>
      <w:tblGrid>
        <w:gridCol w:w="2477"/>
        <w:gridCol w:w="3810"/>
        <w:gridCol w:w="1904"/>
        <w:gridCol w:w="2219"/>
      </w:tblGrid>
      <w:tr w:rsidR="007D0E58" w14:paraId="4849CFFE" w14:textId="77777777" w:rsidTr="007D0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F739E2" w14:textId="77777777" w:rsidR="007D0E58" w:rsidRPr="007D0E58" w:rsidRDefault="007D0E58" w:rsidP="007D0E58">
            <w:pPr>
              <w:spacing w:line="360" w:lineRule="auto"/>
              <w:ind w:left="37"/>
              <w:jc w:val="center"/>
              <w:rPr>
                <w:sz w:val="19"/>
                <w:szCs w:val="26"/>
              </w:rPr>
            </w:pPr>
            <w:r w:rsidRPr="007D0E58">
              <w:rPr>
                <w:rFonts w:ascii="inter" w:eastAsia="inter" w:hAnsi="inter" w:cs="inter"/>
                <w:sz w:val="19"/>
                <w:szCs w:val="26"/>
              </w:rPr>
              <w:t>Principio ISO 9241-110</w:t>
            </w:r>
          </w:p>
        </w:tc>
        <w:tc>
          <w:tcPr>
            <w:tcW w:w="0" w:type="auto"/>
          </w:tcPr>
          <w:p w14:paraId="0B74599D" w14:textId="77777777" w:rsidR="007D0E58" w:rsidRPr="007D0E58" w:rsidRDefault="007D0E58" w:rsidP="007D0E5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26"/>
              </w:rPr>
            </w:pPr>
            <w:r w:rsidRPr="007D0E58">
              <w:rPr>
                <w:rFonts w:ascii="inter" w:eastAsia="inter" w:hAnsi="inter" w:cs="inter"/>
                <w:sz w:val="19"/>
                <w:szCs w:val="26"/>
              </w:rPr>
              <w:t>Pregunta de Evaluación</w:t>
            </w:r>
          </w:p>
        </w:tc>
        <w:tc>
          <w:tcPr>
            <w:tcW w:w="0" w:type="auto"/>
          </w:tcPr>
          <w:p w14:paraId="099E8C98" w14:textId="77777777" w:rsidR="007D0E58" w:rsidRPr="007D0E58" w:rsidRDefault="007D0E58" w:rsidP="007D0E5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26"/>
              </w:rPr>
            </w:pPr>
            <w:r w:rsidRPr="007D0E58">
              <w:rPr>
                <w:rFonts w:ascii="inter" w:eastAsia="inter" w:hAnsi="inter" w:cs="inter"/>
                <w:sz w:val="19"/>
                <w:szCs w:val="26"/>
              </w:rPr>
              <w:t>Cumple (S/N)</w:t>
            </w:r>
          </w:p>
        </w:tc>
        <w:tc>
          <w:tcPr>
            <w:tcW w:w="0" w:type="auto"/>
          </w:tcPr>
          <w:p w14:paraId="22844B4F" w14:textId="77777777" w:rsidR="007D0E58" w:rsidRPr="007D0E58" w:rsidRDefault="007D0E58" w:rsidP="007D0E5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26"/>
              </w:rPr>
            </w:pPr>
            <w:r w:rsidRPr="007D0E58">
              <w:rPr>
                <w:rFonts w:ascii="inter" w:eastAsia="inter" w:hAnsi="inter" w:cs="inter"/>
                <w:sz w:val="19"/>
                <w:szCs w:val="26"/>
              </w:rPr>
              <w:t>Observaciones</w:t>
            </w:r>
          </w:p>
        </w:tc>
      </w:tr>
      <w:tr w:rsidR="007D0E58" w14:paraId="5F58084D" w14:textId="77777777" w:rsidTr="007D0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BD2940" w14:textId="77777777" w:rsidR="007D0E58" w:rsidRDefault="007D0E58" w:rsidP="007D0E58">
            <w:pPr>
              <w:spacing w:line="360" w:lineRule="auto"/>
              <w:ind w:left="37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Suitability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for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Task</w:t>
            </w:r>
            <w:proofErr w:type="spellEnd"/>
          </w:p>
        </w:tc>
        <w:tc>
          <w:tcPr>
            <w:tcW w:w="0" w:type="auto"/>
          </w:tcPr>
          <w:p w14:paraId="3DE45E42" w14:textId="77777777" w:rsidR="007D0E58" w:rsidRDefault="007D0E58" w:rsidP="007D0E58">
            <w:pPr>
              <w:spacing w:line="360" w:lineRule="auto"/>
              <w:ind w:lef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¿Las funciones apoyan directamente las tareas del usuario?</w:t>
            </w:r>
          </w:p>
        </w:tc>
        <w:tc>
          <w:tcPr>
            <w:tcW w:w="0" w:type="auto"/>
          </w:tcPr>
          <w:p w14:paraId="7D00D3ED" w14:textId="77777777" w:rsidR="007D0E58" w:rsidRDefault="007D0E58" w:rsidP="00927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3CF3604" w14:textId="77777777" w:rsidR="007D0E58" w:rsidRDefault="007D0E58" w:rsidP="00927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0E58" w14:paraId="2AA1AEAB" w14:textId="77777777" w:rsidTr="007D0E58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434B70" w14:textId="77777777" w:rsidR="007D0E58" w:rsidRDefault="007D0E58" w:rsidP="007D0E58">
            <w:pPr>
              <w:spacing w:line="360" w:lineRule="auto"/>
              <w:ind w:left="37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Self-descriptiveness</w:t>
            </w:r>
            <w:proofErr w:type="spellEnd"/>
          </w:p>
        </w:tc>
        <w:tc>
          <w:tcPr>
            <w:tcW w:w="0" w:type="auto"/>
          </w:tcPr>
          <w:p w14:paraId="63B1DCE1" w14:textId="77777777" w:rsidR="007D0E58" w:rsidRDefault="007D0E58" w:rsidP="007D0E58">
            <w:pPr>
              <w:spacing w:line="360" w:lineRule="auto"/>
              <w:ind w:lef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¿La interfaz explica claramente qué hacer en cada momento?</w:t>
            </w:r>
          </w:p>
        </w:tc>
        <w:tc>
          <w:tcPr>
            <w:tcW w:w="0" w:type="auto"/>
          </w:tcPr>
          <w:p w14:paraId="397391BC" w14:textId="77777777" w:rsidR="007D0E58" w:rsidRDefault="007D0E58" w:rsidP="00927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1AAA5A7" w14:textId="77777777" w:rsidR="007D0E58" w:rsidRDefault="007D0E58" w:rsidP="00927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0E58" w14:paraId="11A2DADD" w14:textId="77777777" w:rsidTr="007D0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B6960A" w14:textId="77777777" w:rsidR="007D0E58" w:rsidRDefault="007D0E58" w:rsidP="007D0E58">
            <w:pPr>
              <w:spacing w:line="360" w:lineRule="auto"/>
              <w:ind w:left="37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Conformity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with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Expectations</w:t>
            </w:r>
            <w:proofErr w:type="spellEnd"/>
          </w:p>
        </w:tc>
        <w:tc>
          <w:tcPr>
            <w:tcW w:w="0" w:type="auto"/>
          </w:tcPr>
          <w:p w14:paraId="52A6AEC9" w14:textId="77777777" w:rsidR="007D0E58" w:rsidRDefault="007D0E58" w:rsidP="007D0E58">
            <w:pPr>
              <w:spacing w:line="360" w:lineRule="auto"/>
              <w:ind w:lef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¿El comportamiento coincide con las expectativas del usuario?</w:t>
            </w:r>
          </w:p>
        </w:tc>
        <w:tc>
          <w:tcPr>
            <w:tcW w:w="0" w:type="auto"/>
          </w:tcPr>
          <w:p w14:paraId="5F8C34DA" w14:textId="77777777" w:rsidR="007D0E58" w:rsidRDefault="007D0E58" w:rsidP="00927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0D47540" w14:textId="77777777" w:rsidR="007D0E58" w:rsidRDefault="007D0E58" w:rsidP="00927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0E58" w14:paraId="11CBF34E" w14:textId="77777777" w:rsidTr="007D0E58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B3161F" w14:textId="77777777" w:rsidR="007D0E58" w:rsidRDefault="007D0E58" w:rsidP="007D0E58">
            <w:pPr>
              <w:spacing w:line="360" w:lineRule="auto"/>
              <w:ind w:left="37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Learnability</w:t>
            </w:r>
            <w:proofErr w:type="spellEnd"/>
          </w:p>
        </w:tc>
        <w:tc>
          <w:tcPr>
            <w:tcW w:w="0" w:type="auto"/>
          </w:tcPr>
          <w:p w14:paraId="046461D5" w14:textId="77777777" w:rsidR="007D0E58" w:rsidRDefault="007D0E58" w:rsidP="007D0E58">
            <w:pPr>
              <w:spacing w:line="360" w:lineRule="auto"/>
              <w:ind w:lef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¿Un nuevo usuario puede aprender el sistema en &lt;4 horas?</w:t>
            </w:r>
          </w:p>
        </w:tc>
        <w:tc>
          <w:tcPr>
            <w:tcW w:w="0" w:type="auto"/>
          </w:tcPr>
          <w:p w14:paraId="1A09CF32" w14:textId="77777777" w:rsidR="007D0E58" w:rsidRDefault="007D0E58" w:rsidP="00927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55E6817" w14:textId="77777777" w:rsidR="007D0E58" w:rsidRDefault="007D0E58" w:rsidP="00927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0E58" w14:paraId="7ABEA35D" w14:textId="77777777" w:rsidTr="007D0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41AC9C" w14:textId="77777777" w:rsidR="007D0E58" w:rsidRDefault="007D0E58" w:rsidP="007D0E58">
            <w:pPr>
              <w:spacing w:line="360" w:lineRule="auto"/>
              <w:ind w:left="37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Controllability</w:t>
            </w:r>
            <w:proofErr w:type="spellEnd"/>
          </w:p>
        </w:tc>
        <w:tc>
          <w:tcPr>
            <w:tcW w:w="0" w:type="auto"/>
          </w:tcPr>
          <w:p w14:paraId="6A87BC21" w14:textId="77777777" w:rsidR="007D0E58" w:rsidRDefault="007D0E58" w:rsidP="007D0E58">
            <w:pPr>
              <w:spacing w:line="360" w:lineRule="auto"/>
              <w:ind w:lef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¿El usuario controla el ritmo y secuencia de interacciones?</w:t>
            </w:r>
          </w:p>
        </w:tc>
        <w:tc>
          <w:tcPr>
            <w:tcW w:w="0" w:type="auto"/>
          </w:tcPr>
          <w:p w14:paraId="7449278F" w14:textId="77777777" w:rsidR="007D0E58" w:rsidRDefault="007D0E58" w:rsidP="00927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57F9688" w14:textId="77777777" w:rsidR="007D0E58" w:rsidRDefault="007D0E58" w:rsidP="00927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0E58" w14:paraId="580471F1" w14:textId="77777777" w:rsidTr="007D0E58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8E1D51" w14:textId="77777777" w:rsidR="007D0E58" w:rsidRDefault="007D0E58" w:rsidP="007D0E58">
            <w:pPr>
              <w:spacing w:line="360" w:lineRule="auto"/>
              <w:ind w:left="37"/>
            </w:pPr>
            <w:r>
              <w:rPr>
                <w:rFonts w:ascii="inter" w:eastAsia="inter" w:hAnsi="inter" w:cs="inter"/>
                <w:color w:val="000000"/>
                <w:sz w:val="17"/>
              </w:rPr>
              <w:t>Error Tolerance</w:t>
            </w:r>
          </w:p>
        </w:tc>
        <w:tc>
          <w:tcPr>
            <w:tcW w:w="0" w:type="auto"/>
          </w:tcPr>
          <w:p w14:paraId="2D07BA6B" w14:textId="77777777" w:rsidR="007D0E58" w:rsidRDefault="007D0E58" w:rsidP="007D0E58">
            <w:pPr>
              <w:spacing w:line="360" w:lineRule="auto"/>
              <w:ind w:left="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¿El sistema previene errores y facilita la recuperación?</w:t>
            </w:r>
          </w:p>
        </w:tc>
        <w:tc>
          <w:tcPr>
            <w:tcW w:w="0" w:type="auto"/>
          </w:tcPr>
          <w:p w14:paraId="1C875671" w14:textId="77777777" w:rsidR="007D0E58" w:rsidRDefault="007D0E58" w:rsidP="00927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F0BF00A" w14:textId="77777777" w:rsidR="007D0E58" w:rsidRDefault="007D0E58" w:rsidP="00927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0E58" w14:paraId="0A59C526" w14:textId="77777777" w:rsidTr="007D0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94213D" w14:textId="77777777" w:rsidR="007D0E58" w:rsidRDefault="007D0E58" w:rsidP="007D0E58">
            <w:pPr>
              <w:spacing w:line="360" w:lineRule="auto"/>
              <w:ind w:left="37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 Engagement</w:t>
            </w:r>
          </w:p>
        </w:tc>
        <w:tc>
          <w:tcPr>
            <w:tcW w:w="0" w:type="auto"/>
          </w:tcPr>
          <w:p w14:paraId="76CBF035" w14:textId="77777777" w:rsidR="007D0E58" w:rsidRDefault="007D0E58" w:rsidP="007D0E58">
            <w:pPr>
              <w:spacing w:line="360" w:lineRule="auto"/>
              <w:ind w:left="8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¿La interfaz motiva y mantiene la atención del usuario?</w:t>
            </w:r>
          </w:p>
        </w:tc>
        <w:tc>
          <w:tcPr>
            <w:tcW w:w="0" w:type="auto"/>
          </w:tcPr>
          <w:p w14:paraId="08CB134C" w14:textId="77777777" w:rsidR="007D0E58" w:rsidRDefault="007D0E58" w:rsidP="00927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1B00FC4" w14:textId="77777777" w:rsidR="007D0E58" w:rsidRDefault="007D0E58" w:rsidP="00927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D0F787" w14:textId="77777777" w:rsidR="007D0E58" w:rsidRDefault="007D0E58" w:rsidP="007D0E58">
      <w:pPr>
        <w:spacing w:before="315" w:after="105" w:line="276" w:lineRule="auto"/>
        <w:ind w:left="284"/>
      </w:pPr>
      <w:r w:rsidRPr="007D0E58">
        <w:rPr>
          <w:rFonts w:ascii="inter" w:eastAsia="inter" w:hAnsi="inter" w:cs="inter"/>
          <w:b/>
          <w:color w:val="000000"/>
        </w:rPr>
        <w:t>3. DESARROLLO DEL LABORATORIO</w:t>
      </w:r>
    </w:p>
    <w:p w14:paraId="69B4A5B2" w14:textId="77777777" w:rsidR="007D0E58" w:rsidRPr="007D0E58" w:rsidRDefault="007D0E58" w:rsidP="007D0E58">
      <w:pPr>
        <w:spacing w:after="105" w:line="276" w:lineRule="auto"/>
        <w:ind w:left="-30" w:firstLine="390"/>
        <w:rPr>
          <w:color w:val="0070C0"/>
        </w:rPr>
      </w:pPr>
      <w:r w:rsidRPr="007D0E58">
        <w:rPr>
          <w:rFonts w:ascii="inter" w:eastAsia="inter" w:hAnsi="inter" w:cs="inter"/>
          <w:b/>
          <w:color w:val="0070C0"/>
        </w:rPr>
        <w:t>Actividad 1: Análisis de Stakeholders y Elicitación de Requisitos (45 min)</w:t>
      </w:r>
    </w:p>
    <w:p w14:paraId="52458B95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Paso 1.1: Identificación de Stakeholders (15 min)</w:t>
      </w:r>
      <w:r>
        <w:rPr>
          <w:rFonts w:ascii="inter" w:eastAsia="inter" w:hAnsi="inter" w:cs="inter"/>
          <w:color w:val="000000"/>
        </w:rPr>
        <w:br/>
        <w:t>Cada equipo debe:</w:t>
      </w:r>
    </w:p>
    <w:p w14:paraId="5108BEE0" w14:textId="77777777" w:rsidR="007D0E58" w:rsidRDefault="007D0E58" w:rsidP="007D0E58">
      <w:pPr>
        <w:pStyle w:val="Prrafodelista"/>
        <w:numPr>
          <w:ilvl w:val="0"/>
          <w:numId w:val="32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Identificar </w:t>
      </w:r>
      <w:r w:rsidRPr="007D0E58">
        <w:rPr>
          <w:rFonts w:ascii="inter" w:eastAsia="inter" w:hAnsi="inter" w:cs="inter"/>
          <w:b/>
          <w:color w:val="000000"/>
          <w:sz w:val="21"/>
        </w:rPr>
        <w:t>todos</w:t>
      </w:r>
      <w:r w:rsidRPr="007D0E58">
        <w:rPr>
          <w:rFonts w:ascii="inter" w:eastAsia="inter" w:hAnsi="inter" w:cs="inter"/>
          <w:color w:val="000000"/>
          <w:sz w:val="21"/>
        </w:rPr>
        <w:t xml:space="preserve"> los stakeholders (directos, indirectos, externos)</w:t>
      </w:r>
    </w:p>
    <w:p w14:paraId="578F78DB" w14:textId="77777777" w:rsidR="007D0E58" w:rsidRDefault="007D0E58" w:rsidP="007D0E58">
      <w:pPr>
        <w:pStyle w:val="Prrafodelista"/>
        <w:numPr>
          <w:ilvl w:val="0"/>
          <w:numId w:val="32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Clasificarlos por </w:t>
      </w:r>
      <w:r w:rsidRPr="007D0E58">
        <w:rPr>
          <w:rFonts w:ascii="inter" w:eastAsia="inter" w:hAnsi="inter" w:cs="inter"/>
          <w:b/>
          <w:color w:val="000000"/>
          <w:sz w:val="21"/>
        </w:rPr>
        <w:t>poder</w:t>
      </w:r>
      <w:r w:rsidRPr="007D0E58">
        <w:rPr>
          <w:rFonts w:ascii="inter" w:eastAsia="inter" w:hAnsi="inter" w:cs="inter"/>
          <w:color w:val="000000"/>
          <w:sz w:val="21"/>
        </w:rPr>
        <w:t xml:space="preserve"> e </w:t>
      </w:r>
      <w:r w:rsidRPr="007D0E58">
        <w:rPr>
          <w:rFonts w:ascii="inter" w:eastAsia="inter" w:hAnsi="inter" w:cs="inter"/>
          <w:b/>
          <w:color w:val="000000"/>
          <w:sz w:val="21"/>
        </w:rPr>
        <w:t>interés</w:t>
      </w:r>
      <w:r w:rsidRPr="007D0E58">
        <w:rPr>
          <w:rFonts w:ascii="inter" w:eastAsia="inter" w:hAnsi="inter" w:cs="inter"/>
          <w:color w:val="000000"/>
          <w:sz w:val="21"/>
        </w:rPr>
        <w:t xml:space="preserve"> usando la matriz de </w:t>
      </w:r>
      <w:proofErr w:type="spellStart"/>
      <w:r w:rsidRPr="007D0E58">
        <w:rPr>
          <w:rFonts w:ascii="inter" w:eastAsia="inter" w:hAnsi="inter" w:cs="inter"/>
          <w:color w:val="000000"/>
          <w:sz w:val="21"/>
        </w:rPr>
        <w:t>Mendelow</w:t>
      </w:r>
      <w:proofErr w:type="spellEnd"/>
    </w:p>
    <w:p w14:paraId="361C4F76" w14:textId="77777777" w:rsidR="007D0E58" w:rsidRDefault="007D0E58" w:rsidP="007D0E58">
      <w:pPr>
        <w:pStyle w:val="Prrafodelista"/>
        <w:numPr>
          <w:ilvl w:val="0"/>
          <w:numId w:val="32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Determinar sus </w:t>
      </w:r>
      <w:r w:rsidRPr="007D0E58">
        <w:rPr>
          <w:rFonts w:ascii="inter" w:eastAsia="inter" w:hAnsi="inter" w:cs="inter"/>
          <w:b/>
          <w:color w:val="000000"/>
          <w:sz w:val="21"/>
        </w:rPr>
        <w:t>necesidades específicas</w:t>
      </w:r>
      <w:r w:rsidRPr="007D0E58">
        <w:rPr>
          <w:rFonts w:ascii="inter" w:eastAsia="inter" w:hAnsi="inter" w:cs="inter"/>
          <w:color w:val="000000"/>
          <w:sz w:val="21"/>
        </w:rPr>
        <w:t xml:space="preserve"> y </w:t>
      </w:r>
      <w:r w:rsidRPr="007D0E58">
        <w:rPr>
          <w:rFonts w:ascii="inter" w:eastAsia="inter" w:hAnsi="inter" w:cs="inter"/>
          <w:b/>
          <w:color w:val="000000"/>
          <w:sz w:val="21"/>
        </w:rPr>
        <w:t>conflictos potenciales</w:t>
      </w:r>
    </w:p>
    <w:p w14:paraId="77213CE7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Paso 1.2: Transformación de Necesidades en Requisitos (30 min)</w:t>
      </w:r>
      <w:r>
        <w:rPr>
          <w:rFonts w:ascii="inter" w:eastAsia="inter" w:hAnsi="inter" w:cs="inter"/>
          <w:color w:val="000000"/>
        </w:rPr>
        <w:br/>
        <w:t>Utilizando la plantilla ISO/IEC/IEEE 29148:</w:t>
      </w:r>
    </w:p>
    <w:p w14:paraId="512A5E5B" w14:textId="77777777" w:rsidR="007D0E58" w:rsidRDefault="007D0E58" w:rsidP="007D0E58">
      <w:pPr>
        <w:pStyle w:val="Prrafodelista"/>
        <w:numPr>
          <w:ilvl w:val="0"/>
          <w:numId w:val="33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Seleccionar </w:t>
      </w:r>
      <w:r w:rsidRPr="007D0E58">
        <w:rPr>
          <w:rFonts w:ascii="inter" w:eastAsia="inter" w:hAnsi="inter" w:cs="inter"/>
          <w:b/>
          <w:color w:val="000000"/>
          <w:sz w:val="21"/>
        </w:rPr>
        <w:t>5 necesidades críticas</w:t>
      </w:r>
      <w:r w:rsidRPr="007D0E58">
        <w:rPr>
          <w:rFonts w:ascii="inter" w:eastAsia="inter" w:hAnsi="inter" w:cs="inter"/>
          <w:color w:val="000000"/>
          <w:sz w:val="21"/>
        </w:rPr>
        <w:t xml:space="preserve"> de stakeholders diferentes</w:t>
      </w:r>
    </w:p>
    <w:p w14:paraId="6172AD63" w14:textId="77777777" w:rsidR="007D0E58" w:rsidRDefault="007D0E58" w:rsidP="007D0E58">
      <w:pPr>
        <w:pStyle w:val="Prrafodelista"/>
        <w:numPr>
          <w:ilvl w:val="0"/>
          <w:numId w:val="33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Transformarlas en </w:t>
      </w:r>
      <w:r w:rsidRPr="007D0E58">
        <w:rPr>
          <w:rFonts w:ascii="inter" w:eastAsia="inter" w:hAnsi="inter" w:cs="inter"/>
          <w:b/>
          <w:color w:val="000000"/>
          <w:sz w:val="21"/>
        </w:rPr>
        <w:t>requisitos bien estructurados</w:t>
      </w:r>
    </w:p>
    <w:p w14:paraId="07729120" w14:textId="77777777" w:rsidR="007D0E58" w:rsidRDefault="007D0E58" w:rsidP="007D0E58">
      <w:pPr>
        <w:pStyle w:val="Prrafodelista"/>
        <w:numPr>
          <w:ilvl w:val="0"/>
          <w:numId w:val="33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Establecer </w:t>
      </w:r>
      <w:r w:rsidRPr="007D0E58">
        <w:rPr>
          <w:rFonts w:ascii="inter" w:eastAsia="inter" w:hAnsi="inter" w:cs="inter"/>
          <w:b/>
          <w:color w:val="000000"/>
          <w:sz w:val="21"/>
        </w:rPr>
        <w:t>trazabilidad</w:t>
      </w:r>
      <w:r w:rsidRPr="007D0E58">
        <w:rPr>
          <w:rFonts w:ascii="inter" w:eastAsia="inter" w:hAnsi="inter" w:cs="inter"/>
          <w:color w:val="000000"/>
          <w:sz w:val="21"/>
        </w:rPr>
        <w:t xml:space="preserve"> con objetivos de negocio</w:t>
      </w:r>
    </w:p>
    <w:p w14:paraId="51362A27" w14:textId="77777777" w:rsidR="007D0E58" w:rsidRDefault="007D0E58" w:rsidP="007D0E58">
      <w:pPr>
        <w:pStyle w:val="Prrafodelista"/>
        <w:numPr>
          <w:ilvl w:val="0"/>
          <w:numId w:val="33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Definir </w:t>
      </w:r>
      <w:r w:rsidRPr="007D0E58">
        <w:rPr>
          <w:rFonts w:ascii="inter" w:eastAsia="inter" w:hAnsi="inter" w:cs="inter"/>
          <w:b/>
          <w:color w:val="000000"/>
          <w:sz w:val="21"/>
        </w:rPr>
        <w:t>criterios de aceptación verificables</w:t>
      </w:r>
    </w:p>
    <w:p w14:paraId="610AFC19" w14:textId="77777777" w:rsidR="007D0E58" w:rsidRDefault="007D0E58">
      <w:pPr>
        <w:ind w:left="0" w:right="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3CC1A1D9" w14:textId="77777777" w:rsidR="007D0E58" w:rsidRDefault="007D0E58" w:rsidP="007D0E58">
      <w:pPr>
        <w:spacing w:after="210" w:line="276" w:lineRule="auto"/>
        <w:rPr>
          <w:rFonts w:ascii="inter" w:eastAsia="inter" w:hAnsi="inter" w:cs="inter"/>
          <w:b/>
          <w:color w:val="000000"/>
        </w:rPr>
      </w:pPr>
    </w:p>
    <w:p w14:paraId="25FBF67B" w14:textId="0B3B8E18" w:rsidR="007D0E58" w:rsidRDefault="007D0E58" w:rsidP="007D0E58">
      <w:pPr>
        <w:spacing w:line="276" w:lineRule="auto"/>
      </w:pPr>
      <w:r>
        <w:rPr>
          <w:rFonts w:ascii="inter" w:eastAsia="inter" w:hAnsi="inter" w:cs="inter"/>
          <w:b/>
          <w:color w:val="000000"/>
        </w:rPr>
        <w:t>Entregable:</w:t>
      </w:r>
      <w:r>
        <w:rPr>
          <w:rFonts w:ascii="inter" w:eastAsia="inter" w:hAnsi="inter" w:cs="inter"/>
          <w:color w:val="000000"/>
        </w:rPr>
        <w:t xml:space="preserve"> Tabla de stakeholders y 5 especificaciones de requisitos completas.</w:t>
      </w:r>
    </w:p>
    <w:p w14:paraId="1D2A9096" w14:textId="77777777" w:rsidR="007D0E58" w:rsidRDefault="007D0E58" w:rsidP="007D0E58">
      <w:pPr>
        <w:spacing w:after="105" w:line="276" w:lineRule="auto"/>
        <w:ind w:left="-30" w:firstLine="390"/>
        <w:rPr>
          <w:rFonts w:ascii="inter" w:eastAsia="inter" w:hAnsi="inter" w:cs="inter"/>
          <w:b/>
          <w:color w:val="0070C0"/>
        </w:rPr>
      </w:pPr>
    </w:p>
    <w:p w14:paraId="4E2B9E21" w14:textId="16B79DB9" w:rsidR="007D0E58" w:rsidRPr="007D0E58" w:rsidRDefault="007D0E58" w:rsidP="007D0E58">
      <w:pPr>
        <w:spacing w:after="105" w:line="276" w:lineRule="auto"/>
        <w:ind w:left="-30" w:firstLine="390"/>
        <w:rPr>
          <w:color w:val="0070C0"/>
        </w:rPr>
      </w:pPr>
      <w:r w:rsidRPr="007D0E58">
        <w:rPr>
          <w:rFonts w:ascii="inter" w:eastAsia="inter" w:hAnsi="inter" w:cs="inter"/>
          <w:b/>
          <w:color w:val="0070C0"/>
        </w:rPr>
        <w:t>Actividad 2: Evaluación de Calidad usando ISO/IEC 25010:2023 (40 min)</w:t>
      </w:r>
    </w:p>
    <w:p w14:paraId="7A5E42D5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Paso 2.1: Diagnóstico del Sistema Actual (20 min)</w:t>
      </w:r>
    </w:p>
    <w:p w14:paraId="0D36E655" w14:textId="77777777" w:rsidR="007D0E58" w:rsidRDefault="007D0E58" w:rsidP="007D0E58">
      <w:pPr>
        <w:pStyle w:val="Prrafodelista"/>
        <w:numPr>
          <w:ilvl w:val="0"/>
          <w:numId w:val="34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Completar la </w:t>
      </w:r>
      <w:r w:rsidRPr="007D0E58">
        <w:rPr>
          <w:rFonts w:ascii="inter" w:eastAsia="inter" w:hAnsi="inter" w:cs="inter"/>
          <w:b/>
          <w:color w:val="000000"/>
          <w:sz w:val="21"/>
        </w:rPr>
        <w:t>matriz de evaluación</w:t>
      </w:r>
      <w:r w:rsidRPr="007D0E58">
        <w:rPr>
          <w:rFonts w:ascii="inter" w:eastAsia="inter" w:hAnsi="inter" w:cs="inter"/>
          <w:color w:val="000000"/>
          <w:sz w:val="21"/>
        </w:rPr>
        <w:t xml:space="preserve"> proporcionada</w:t>
      </w:r>
    </w:p>
    <w:p w14:paraId="0E2F1596" w14:textId="77777777" w:rsidR="007D0E58" w:rsidRDefault="007D0E58" w:rsidP="007D0E58">
      <w:pPr>
        <w:pStyle w:val="Prrafodelista"/>
        <w:numPr>
          <w:ilvl w:val="0"/>
          <w:numId w:val="34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Identificar las </w:t>
      </w:r>
      <w:r w:rsidRPr="007D0E58">
        <w:rPr>
          <w:rFonts w:ascii="inter" w:eastAsia="inter" w:hAnsi="inter" w:cs="inter"/>
          <w:b/>
          <w:color w:val="000000"/>
          <w:sz w:val="21"/>
        </w:rPr>
        <w:t>3 características más críticas</w:t>
      </w:r>
    </w:p>
    <w:p w14:paraId="3F5BD2A4" w14:textId="77777777" w:rsidR="007D0E58" w:rsidRDefault="007D0E58" w:rsidP="007D0E58">
      <w:pPr>
        <w:pStyle w:val="Prrafodelista"/>
        <w:numPr>
          <w:ilvl w:val="0"/>
          <w:numId w:val="34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Proponer </w:t>
      </w:r>
      <w:r w:rsidRPr="007D0E58">
        <w:rPr>
          <w:rFonts w:ascii="inter" w:eastAsia="inter" w:hAnsi="inter" w:cs="inter"/>
          <w:b/>
          <w:color w:val="000000"/>
          <w:sz w:val="21"/>
        </w:rPr>
        <w:t>métricas específicas</w:t>
      </w:r>
      <w:r w:rsidRPr="007D0E58">
        <w:rPr>
          <w:rFonts w:ascii="inter" w:eastAsia="inter" w:hAnsi="inter" w:cs="inter"/>
          <w:color w:val="000000"/>
          <w:sz w:val="21"/>
        </w:rPr>
        <w:t xml:space="preserve"> para cada problema</w:t>
      </w:r>
    </w:p>
    <w:p w14:paraId="40ACAB6E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Paso 2.2: Especificación de Requisitos de Calidad (20 min)</w:t>
      </w:r>
      <w:r>
        <w:rPr>
          <w:rFonts w:ascii="inter" w:eastAsia="inter" w:hAnsi="inter" w:cs="inter"/>
          <w:color w:val="000000"/>
        </w:rPr>
        <w:br/>
        <w:t>Para cada característica crítica identificada:</w:t>
      </w:r>
    </w:p>
    <w:p w14:paraId="3B396A3C" w14:textId="77777777" w:rsidR="007D0E58" w:rsidRDefault="007D0E58" w:rsidP="007D0E58">
      <w:pPr>
        <w:pStyle w:val="Prrafodelista"/>
        <w:numPr>
          <w:ilvl w:val="0"/>
          <w:numId w:val="35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Definir </w:t>
      </w:r>
      <w:r w:rsidRPr="007D0E58">
        <w:rPr>
          <w:rFonts w:ascii="inter" w:eastAsia="inter" w:hAnsi="inter" w:cs="inter"/>
          <w:b/>
          <w:color w:val="000000"/>
          <w:sz w:val="21"/>
        </w:rPr>
        <w:t>requisitos no funcionales específicos</w:t>
      </w:r>
    </w:p>
    <w:p w14:paraId="24AD6062" w14:textId="77777777" w:rsidR="007D0E58" w:rsidRDefault="007D0E58" w:rsidP="007D0E58">
      <w:pPr>
        <w:pStyle w:val="Prrafodelista"/>
        <w:numPr>
          <w:ilvl w:val="0"/>
          <w:numId w:val="35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Establecer </w:t>
      </w:r>
      <w:r w:rsidRPr="007D0E58">
        <w:rPr>
          <w:rFonts w:ascii="inter" w:eastAsia="inter" w:hAnsi="inter" w:cs="inter"/>
          <w:b/>
          <w:color w:val="000000"/>
          <w:sz w:val="21"/>
        </w:rPr>
        <w:t>umbrales cuantitativos</w:t>
      </w:r>
      <w:r w:rsidRPr="007D0E58">
        <w:rPr>
          <w:rFonts w:ascii="inter" w:eastAsia="inter" w:hAnsi="inter" w:cs="inter"/>
          <w:color w:val="000000"/>
          <w:sz w:val="21"/>
        </w:rPr>
        <w:t xml:space="preserve"> (</w:t>
      </w:r>
      <w:proofErr w:type="spellStart"/>
      <w:r w:rsidRPr="007D0E58">
        <w:rPr>
          <w:rFonts w:ascii="inter" w:eastAsia="inter" w:hAnsi="inter" w:cs="inter"/>
          <w:color w:val="000000"/>
          <w:sz w:val="21"/>
        </w:rPr>
        <w:t>ej</w:t>
      </w:r>
      <w:proofErr w:type="spellEnd"/>
      <w:r w:rsidRPr="007D0E58">
        <w:rPr>
          <w:rFonts w:ascii="inter" w:eastAsia="inter" w:hAnsi="inter" w:cs="inter"/>
          <w:color w:val="000000"/>
          <w:sz w:val="21"/>
        </w:rPr>
        <w:t xml:space="preserve">: tiempo de respuesta &lt;2 </w:t>
      </w:r>
      <w:proofErr w:type="spellStart"/>
      <w:r w:rsidRPr="007D0E58">
        <w:rPr>
          <w:rFonts w:ascii="inter" w:eastAsia="inter" w:hAnsi="inter" w:cs="inter"/>
          <w:color w:val="000000"/>
          <w:sz w:val="21"/>
        </w:rPr>
        <w:t>seg</w:t>
      </w:r>
      <w:proofErr w:type="spellEnd"/>
      <w:r w:rsidRPr="007D0E58">
        <w:rPr>
          <w:rFonts w:ascii="inter" w:eastAsia="inter" w:hAnsi="inter" w:cs="inter"/>
          <w:color w:val="000000"/>
          <w:sz w:val="21"/>
        </w:rPr>
        <w:t>)</w:t>
      </w:r>
    </w:p>
    <w:p w14:paraId="2A574840" w14:textId="77777777" w:rsidR="007D0E58" w:rsidRDefault="007D0E58" w:rsidP="007D0E58">
      <w:pPr>
        <w:pStyle w:val="Prrafodelista"/>
        <w:numPr>
          <w:ilvl w:val="0"/>
          <w:numId w:val="35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Justificar la </w:t>
      </w:r>
      <w:r w:rsidRPr="007D0E58">
        <w:rPr>
          <w:rFonts w:ascii="inter" w:eastAsia="inter" w:hAnsi="inter" w:cs="inter"/>
          <w:b/>
          <w:color w:val="000000"/>
          <w:sz w:val="21"/>
        </w:rPr>
        <w:t>importancia empresarial</w:t>
      </w:r>
      <w:r w:rsidRPr="007D0E58">
        <w:rPr>
          <w:rFonts w:ascii="inter" w:eastAsia="inter" w:hAnsi="inter" w:cs="inter"/>
          <w:color w:val="000000"/>
          <w:sz w:val="21"/>
        </w:rPr>
        <w:t xml:space="preserve"> de cada requisito</w:t>
      </w:r>
    </w:p>
    <w:p w14:paraId="717B7F03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Entregable:</w:t>
      </w:r>
      <w:r>
        <w:rPr>
          <w:rFonts w:ascii="inter" w:eastAsia="inter" w:hAnsi="inter" w:cs="inter"/>
          <w:color w:val="000000"/>
        </w:rPr>
        <w:t xml:space="preserve"> Matriz completa y 3 requisitos de calidad con métricas.</w:t>
      </w:r>
    </w:p>
    <w:p w14:paraId="29C48609" w14:textId="14AC1D7E" w:rsidR="007D0E58" w:rsidRPr="007D0E58" w:rsidRDefault="007D0E58" w:rsidP="007D0E58">
      <w:pPr>
        <w:spacing w:after="105" w:line="276" w:lineRule="auto"/>
        <w:ind w:left="-30" w:firstLine="390"/>
        <w:rPr>
          <w:color w:val="0070C0"/>
        </w:rPr>
      </w:pPr>
      <w:r w:rsidRPr="007D0E58">
        <w:rPr>
          <w:rFonts w:ascii="inter" w:eastAsia="inter" w:hAnsi="inter" w:cs="inter"/>
          <w:b/>
          <w:color w:val="0070C0"/>
        </w:rPr>
        <w:t>Actividad 3: Análisis de Usabilidad según ISO 9241 (35 min)</w:t>
      </w:r>
    </w:p>
    <w:p w14:paraId="7356C921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Paso 3.1: Evaluación de Principios de Interacción (20 min)</w:t>
      </w:r>
    </w:p>
    <w:p w14:paraId="636EEA3A" w14:textId="77777777" w:rsidR="007D0E58" w:rsidRDefault="007D0E58" w:rsidP="007D0E58">
      <w:pPr>
        <w:pStyle w:val="Prrafodelista"/>
        <w:numPr>
          <w:ilvl w:val="0"/>
          <w:numId w:val="36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Aplicar el </w:t>
      </w:r>
      <w:r w:rsidRPr="007D0E58">
        <w:rPr>
          <w:rFonts w:ascii="inter" w:eastAsia="inter" w:hAnsi="inter" w:cs="inter"/>
          <w:b/>
          <w:color w:val="000000"/>
          <w:sz w:val="21"/>
        </w:rPr>
        <w:t>checklist ISO 9241-110</w:t>
      </w:r>
      <w:r w:rsidRPr="007D0E58">
        <w:rPr>
          <w:rFonts w:ascii="inter" w:eastAsia="inter" w:hAnsi="inter" w:cs="inter"/>
          <w:color w:val="000000"/>
          <w:sz w:val="21"/>
        </w:rPr>
        <w:t xml:space="preserve"> al sistema actual</w:t>
      </w:r>
    </w:p>
    <w:p w14:paraId="311C9AFF" w14:textId="77777777" w:rsidR="007D0E58" w:rsidRDefault="007D0E58" w:rsidP="007D0E58">
      <w:pPr>
        <w:pStyle w:val="Prrafodelista"/>
        <w:numPr>
          <w:ilvl w:val="0"/>
          <w:numId w:val="36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Identificar </w:t>
      </w:r>
      <w:r w:rsidRPr="007D0E58">
        <w:rPr>
          <w:rFonts w:ascii="inter" w:eastAsia="inter" w:hAnsi="inter" w:cs="inter"/>
          <w:b/>
          <w:color w:val="000000"/>
          <w:sz w:val="21"/>
        </w:rPr>
        <w:t>violaciones críticas</w:t>
      </w:r>
      <w:r w:rsidRPr="007D0E58">
        <w:rPr>
          <w:rFonts w:ascii="inter" w:eastAsia="inter" w:hAnsi="inter" w:cs="inter"/>
          <w:color w:val="000000"/>
          <w:sz w:val="21"/>
        </w:rPr>
        <w:t xml:space="preserve"> de principios ergonómicos</w:t>
      </w:r>
    </w:p>
    <w:p w14:paraId="31730001" w14:textId="77777777" w:rsidR="007D0E58" w:rsidRDefault="007D0E58" w:rsidP="007D0E58">
      <w:pPr>
        <w:pStyle w:val="Prrafodelista"/>
        <w:numPr>
          <w:ilvl w:val="0"/>
          <w:numId w:val="36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Documentar </w:t>
      </w:r>
      <w:r w:rsidRPr="007D0E58">
        <w:rPr>
          <w:rFonts w:ascii="inter" w:eastAsia="inter" w:hAnsi="inter" w:cs="inter"/>
          <w:b/>
          <w:color w:val="000000"/>
          <w:sz w:val="21"/>
        </w:rPr>
        <w:t>impacto específico</w:t>
      </w:r>
      <w:r w:rsidRPr="007D0E58">
        <w:rPr>
          <w:rFonts w:ascii="inter" w:eastAsia="inter" w:hAnsi="inter" w:cs="inter"/>
          <w:color w:val="000000"/>
          <w:sz w:val="21"/>
        </w:rPr>
        <w:t xml:space="preserve"> en eficiencia del usuario</w:t>
      </w:r>
    </w:p>
    <w:p w14:paraId="23D3F843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Paso 3.2: Propuestas de Mejora (15 min)</w:t>
      </w:r>
      <w:r>
        <w:rPr>
          <w:rFonts w:ascii="inter" w:eastAsia="inter" w:hAnsi="inter" w:cs="inter"/>
          <w:color w:val="000000"/>
        </w:rPr>
        <w:br/>
        <w:t>Para cada violación identificada:</w:t>
      </w:r>
    </w:p>
    <w:p w14:paraId="15E7EA46" w14:textId="77777777" w:rsidR="007D0E58" w:rsidRDefault="007D0E58" w:rsidP="007D0E58">
      <w:pPr>
        <w:pStyle w:val="Prrafodelista"/>
        <w:numPr>
          <w:ilvl w:val="0"/>
          <w:numId w:val="37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Proponer </w:t>
      </w:r>
      <w:r w:rsidRPr="007D0E58">
        <w:rPr>
          <w:rFonts w:ascii="inter" w:eastAsia="inter" w:hAnsi="inter" w:cs="inter"/>
          <w:b/>
          <w:color w:val="000000"/>
          <w:sz w:val="21"/>
        </w:rPr>
        <w:t>solución específica</w:t>
      </w:r>
      <w:r w:rsidRPr="007D0E58">
        <w:rPr>
          <w:rFonts w:ascii="inter" w:eastAsia="inter" w:hAnsi="inter" w:cs="inter"/>
          <w:color w:val="000000"/>
          <w:sz w:val="21"/>
        </w:rPr>
        <w:t xml:space="preserve"> alineada con el principio</w:t>
      </w:r>
    </w:p>
    <w:p w14:paraId="7D13414A" w14:textId="77777777" w:rsidR="007D0E58" w:rsidRDefault="007D0E58" w:rsidP="007D0E58">
      <w:pPr>
        <w:pStyle w:val="Prrafodelista"/>
        <w:numPr>
          <w:ilvl w:val="0"/>
          <w:numId w:val="37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Estimar </w:t>
      </w:r>
      <w:r w:rsidRPr="007D0E58">
        <w:rPr>
          <w:rFonts w:ascii="inter" w:eastAsia="inter" w:hAnsi="inter" w:cs="inter"/>
          <w:b/>
          <w:color w:val="000000"/>
          <w:sz w:val="21"/>
        </w:rPr>
        <w:t>beneficio esperado</w:t>
      </w:r>
      <w:r w:rsidRPr="007D0E58">
        <w:rPr>
          <w:rFonts w:ascii="inter" w:eastAsia="inter" w:hAnsi="inter" w:cs="inter"/>
          <w:color w:val="000000"/>
          <w:sz w:val="21"/>
        </w:rPr>
        <w:t xml:space="preserve"> (tiempo, errores, satisfacción)</w:t>
      </w:r>
    </w:p>
    <w:p w14:paraId="66BCA71F" w14:textId="77777777" w:rsidR="007D0E58" w:rsidRDefault="007D0E58" w:rsidP="007D0E58">
      <w:pPr>
        <w:pStyle w:val="Prrafodelista"/>
        <w:numPr>
          <w:ilvl w:val="0"/>
          <w:numId w:val="37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Considerar </w:t>
      </w:r>
      <w:r w:rsidRPr="007D0E58">
        <w:rPr>
          <w:rFonts w:ascii="inter" w:eastAsia="inter" w:hAnsi="inter" w:cs="inter"/>
          <w:b/>
          <w:color w:val="000000"/>
          <w:sz w:val="21"/>
        </w:rPr>
        <w:t>restricciones técnicas</w:t>
      </w:r>
      <w:r w:rsidRPr="007D0E58">
        <w:rPr>
          <w:rFonts w:ascii="inter" w:eastAsia="inter" w:hAnsi="inter" w:cs="inter"/>
          <w:color w:val="000000"/>
          <w:sz w:val="21"/>
        </w:rPr>
        <w:t xml:space="preserve"> y presupuestarias</w:t>
      </w:r>
    </w:p>
    <w:p w14:paraId="6E64382F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Entregable:</w:t>
      </w:r>
      <w:r>
        <w:rPr>
          <w:rFonts w:ascii="inter" w:eastAsia="inter" w:hAnsi="inter" w:cs="inter"/>
          <w:color w:val="000000"/>
        </w:rPr>
        <w:t xml:space="preserve"> Checklist completo y 3 propuestas de mejora priorizadas.</w:t>
      </w:r>
    </w:p>
    <w:p w14:paraId="15CC60CF" w14:textId="77777777" w:rsidR="007D0E58" w:rsidRPr="007D0E58" w:rsidRDefault="007D0E58" w:rsidP="007D0E58">
      <w:pPr>
        <w:spacing w:after="105" w:line="276" w:lineRule="auto"/>
        <w:ind w:left="-30" w:firstLine="390"/>
        <w:rPr>
          <w:color w:val="0070C0"/>
        </w:rPr>
      </w:pPr>
      <w:r w:rsidRPr="007D0E58">
        <w:rPr>
          <w:rFonts w:ascii="inter" w:eastAsia="inter" w:hAnsi="inter" w:cs="inter"/>
          <w:b/>
          <w:color w:val="0070C0"/>
        </w:rPr>
        <w:t>Actividad 4: Síntesis e Integración (20 min)</w:t>
      </w:r>
    </w:p>
    <w:p w14:paraId="5CAA90E2" w14:textId="77777777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Paso 4.1: Consolidación de Hallazgos (10 min)</w:t>
      </w:r>
    </w:p>
    <w:p w14:paraId="168503F9" w14:textId="77777777" w:rsidR="007D0E58" w:rsidRDefault="007D0E58" w:rsidP="007D0E58">
      <w:pPr>
        <w:pStyle w:val="Prrafodelista"/>
        <w:numPr>
          <w:ilvl w:val="0"/>
          <w:numId w:val="38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Integrar requisitos funcionales, de calidad y usabilidad</w:t>
      </w:r>
    </w:p>
    <w:p w14:paraId="07F62115" w14:textId="77777777" w:rsidR="007D0E58" w:rsidRDefault="007D0E58" w:rsidP="007D0E58">
      <w:pPr>
        <w:pStyle w:val="Prrafodelista"/>
        <w:numPr>
          <w:ilvl w:val="0"/>
          <w:numId w:val="38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Resolver </w:t>
      </w:r>
      <w:r w:rsidRPr="007D0E58">
        <w:rPr>
          <w:rFonts w:ascii="inter" w:eastAsia="inter" w:hAnsi="inter" w:cs="inter"/>
          <w:b/>
          <w:color w:val="000000"/>
          <w:sz w:val="21"/>
        </w:rPr>
        <w:t>conflictos</w:t>
      </w:r>
      <w:r w:rsidRPr="007D0E58">
        <w:rPr>
          <w:rFonts w:ascii="inter" w:eastAsia="inter" w:hAnsi="inter" w:cs="inter"/>
          <w:color w:val="000000"/>
          <w:sz w:val="21"/>
        </w:rPr>
        <w:t xml:space="preserve"> entre requisitos de diferentes stakeholders</w:t>
      </w:r>
    </w:p>
    <w:p w14:paraId="085FC9E5" w14:textId="77777777" w:rsidR="007D0E58" w:rsidRDefault="007D0E58" w:rsidP="007D0E58">
      <w:pPr>
        <w:pStyle w:val="Prrafodelista"/>
        <w:numPr>
          <w:ilvl w:val="0"/>
          <w:numId w:val="38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Priorizar según </w:t>
      </w:r>
      <w:r w:rsidRPr="007D0E58">
        <w:rPr>
          <w:rFonts w:ascii="inter" w:eastAsia="inter" w:hAnsi="inter" w:cs="inter"/>
          <w:b/>
          <w:color w:val="000000"/>
          <w:sz w:val="21"/>
        </w:rPr>
        <w:t>impacto empresarial</w:t>
      </w:r>
      <w:r w:rsidRPr="007D0E58">
        <w:rPr>
          <w:rFonts w:ascii="inter" w:eastAsia="inter" w:hAnsi="inter" w:cs="inter"/>
          <w:color w:val="000000"/>
          <w:sz w:val="21"/>
        </w:rPr>
        <w:t xml:space="preserve"> y </w:t>
      </w:r>
      <w:r w:rsidRPr="007D0E58">
        <w:rPr>
          <w:rFonts w:ascii="inter" w:eastAsia="inter" w:hAnsi="inter" w:cs="inter"/>
          <w:b/>
          <w:color w:val="000000"/>
          <w:sz w:val="21"/>
        </w:rPr>
        <w:t>viabilidad técnica</w:t>
      </w:r>
    </w:p>
    <w:p w14:paraId="725CA506" w14:textId="77777777" w:rsidR="007D0E58" w:rsidRDefault="007D0E58">
      <w:pPr>
        <w:ind w:left="0" w:right="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4645D11D" w14:textId="77777777" w:rsidR="007D0E58" w:rsidRDefault="007D0E58" w:rsidP="007D0E58">
      <w:pPr>
        <w:spacing w:after="210" w:line="276" w:lineRule="auto"/>
        <w:rPr>
          <w:rFonts w:ascii="inter" w:eastAsia="inter" w:hAnsi="inter" w:cs="inter"/>
          <w:b/>
          <w:color w:val="000000"/>
        </w:rPr>
      </w:pPr>
    </w:p>
    <w:p w14:paraId="5DD1108F" w14:textId="6733B8CF" w:rsidR="007D0E58" w:rsidRDefault="007D0E58" w:rsidP="007D0E58">
      <w:pPr>
        <w:spacing w:after="210" w:line="276" w:lineRule="auto"/>
      </w:pPr>
      <w:r>
        <w:rPr>
          <w:rFonts w:ascii="inter" w:eastAsia="inter" w:hAnsi="inter" w:cs="inter"/>
          <w:b/>
          <w:color w:val="000000"/>
        </w:rPr>
        <w:t>Paso 4.2: Recomendación Ejecutiva (10 min)</w:t>
      </w:r>
      <w:r>
        <w:rPr>
          <w:rFonts w:ascii="inter" w:eastAsia="inter" w:hAnsi="inter" w:cs="inter"/>
          <w:color w:val="000000"/>
        </w:rPr>
        <w:br/>
        <w:t xml:space="preserve">Preparar presentación de </w:t>
      </w:r>
      <w:r>
        <w:rPr>
          <w:rFonts w:ascii="inter" w:eastAsia="inter" w:hAnsi="inter" w:cs="inter"/>
          <w:b/>
          <w:color w:val="000000"/>
        </w:rPr>
        <w:t>3 minutos</w:t>
      </w:r>
      <w:r>
        <w:rPr>
          <w:rFonts w:ascii="inter" w:eastAsia="inter" w:hAnsi="inter" w:cs="inter"/>
          <w:color w:val="000000"/>
        </w:rPr>
        <w:t xml:space="preserve"> con:</w:t>
      </w:r>
    </w:p>
    <w:p w14:paraId="38752AE5" w14:textId="77777777" w:rsidR="007D0E58" w:rsidRDefault="007D0E58" w:rsidP="007D0E58">
      <w:pPr>
        <w:pStyle w:val="Prrafodelista"/>
        <w:numPr>
          <w:ilvl w:val="0"/>
          <w:numId w:val="39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Problema principal</w:t>
      </w:r>
      <w:r w:rsidRPr="007D0E58">
        <w:rPr>
          <w:rFonts w:ascii="inter" w:eastAsia="inter" w:hAnsi="inter" w:cs="inter"/>
          <w:color w:val="000000"/>
          <w:sz w:val="21"/>
        </w:rPr>
        <w:t xml:space="preserve"> identificado</w:t>
      </w:r>
    </w:p>
    <w:p w14:paraId="01FB7115" w14:textId="77777777" w:rsidR="007D0E58" w:rsidRDefault="007D0E58" w:rsidP="007D0E58">
      <w:pPr>
        <w:pStyle w:val="Prrafodelista"/>
        <w:numPr>
          <w:ilvl w:val="0"/>
          <w:numId w:val="39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Solución propuesta</w:t>
      </w:r>
      <w:r w:rsidRPr="007D0E58">
        <w:rPr>
          <w:rFonts w:ascii="inter" w:eastAsia="inter" w:hAnsi="inter" w:cs="inter"/>
          <w:color w:val="000000"/>
          <w:sz w:val="21"/>
        </w:rPr>
        <w:t xml:space="preserve"> (top 3 requisitos)</w:t>
      </w:r>
    </w:p>
    <w:p w14:paraId="262DD699" w14:textId="77777777" w:rsidR="007D0E58" w:rsidRDefault="007D0E58" w:rsidP="007D0E58">
      <w:pPr>
        <w:pStyle w:val="Prrafodelista"/>
        <w:numPr>
          <w:ilvl w:val="0"/>
          <w:numId w:val="39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Beneficio esperado</w:t>
      </w:r>
      <w:r w:rsidRPr="007D0E58">
        <w:rPr>
          <w:rFonts w:ascii="inter" w:eastAsia="inter" w:hAnsi="inter" w:cs="inter"/>
          <w:color w:val="000000"/>
          <w:sz w:val="21"/>
        </w:rPr>
        <w:t xml:space="preserve"> cuantificado</w:t>
      </w:r>
    </w:p>
    <w:p w14:paraId="478E6641" w14:textId="77777777" w:rsidR="007D0E58" w:rsidRDefault="007D0E58" w:rsidP="007D0E58">
      <w:pPr>
        <w:pStyle w:val="Prrafodelista"/>
        <w:numPr>
          <w:ilvl w:val="0"/>
          <w:numId w:val="39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Próximos pasos</w:t>
      </w:r>
      <w:r w:rsidRPr="007D0E58">
        <w:rPr>
          <w:rFonts w:ascii="inter" w:eastAsia="inter" w:hAnsi="inter" w:cs="inter"/>
          <w:color w:val="000000"/>
          <w:sz w:val="21"/>
        </w:rPr>
        <w:t xml:space="preserve"> recomendados</w:t>
      </w:r>
    </w:p>
    <w:p w14:paraId="35D67074" w14:textId="77777777" w:rsidR="007D0E58" w:rsidRDefault="007D0E58" w:rsidP="007D0E58">
      <w:pPr>
        <w:spacing w:before="315" w:after="105" w:line="276" w:lineRule="auto"/>
        <w:ind w:left="-30" w:firstLine="570"/>
      </w:pPr>
      <w:r>
        <w:rPr>
          <w:rFonts w:ascii="inter" w:eastAsia="inter" w:hAnsi="inter" w:cs="inter"/>
          <w:b/>
          <w:color w:val="000000"/>
        </w:rPr>
        <w:t>4. ENTREGABLES DEL ESTUDIANTE</w:t>
      </w:r>
    </w:p>
    <w:p w14:paraId="7EA4DECA" w14:textId="77777777" w:rsidR="007D0E58" w:rsidRDefault="007D0E58" w:rsidP="007D0E58">
      <w:pPr>
        <w:spacing w:before="315" w:after="105" w:line="276" w:lineRule="auto"/>
        <w:ind w:left="-30" w:firstLine="570"/>
      </w:pPr>
      <w:r>
        <w:rPr>
          <w:rFonts w:ascii="inter" w:eastAsia="inter" w:hAnsi="inter" w:cs="inter"/>
          <w:b/>
          <w:color w:val="000000"/>
        </w:rPr>
        <w:t>Documento 1: Especificación de Requisitos</w:t>
      </w:r>
    </w:p>
    <w:p w14:paraId="1603E49F" w14:textId="77777777" w:rsidR="007D0E58" w:rsidRDefault="007D0E58" w:rsidP="007D0E58">
      <w:pPr>
        <w:pStyle w:val="Prrafodelista"/>
        <w:numPr>
          <w:ilvl w:val="0"/>
          <w:numId w:val="40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Matriz de stakeholders completa</w:t>
      </w:r>
    </w:p>
    <w:p w14:paraId="2E665758" w14:textId="77777777" w:rsidR="007D0E58" w:rsidRDefault="007D0E58" w:rsidP="007D0E58">
      <w:pPr>
        <w:pStyle w:val="Prrafodelista"/>
        <w:numPr>
          <w:ilvl w:val="0"/>
          <w:numId w:val="40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5 requisitos funcionales según </w:t>
      </w:r>
      <w:proofErr w:type="spellStart"/>
      <w:r w:rsidRPr="007D0E58">
        <w:rPr>
          <w:rFonts w:ascii="inter" w:eastAsia="inter" w:hAnsi="inter" w:cs="inter"/>
          <w:color w:val="000000"/>
          <w:sz w:val="21"/>
        </w:rPr>
        <w:t>template</w:t>
      </w:r>
      <w:proofErr w:type="spellEnd"/>
      <w:r w:rsidRPr="007D0E58">
        <w:rPr>
          <w:rFonts w:ascii="inter" w:eastAsia="inter" w:hAnsi="inter" w:cs="inter"/>
          <w:color w:val="000000"/>
          <w:sz w:val="21"/>
        </w:rPr>
        <w:t xml:space="preserve"> ISO/IEC/IEEE 29148</w:t>
      </w:r>
    </w:p>
    <w:p w14:paraId="27318B8F" w14:textId="77777777" w:rsidR="007D0E58" w:rsidRDefault="007D0E58" w:rsidP="007D0E58">
      <w:pPr>
        <w:pStyle w:val="Prrafodelista"/>
        <w:numPr>
          <w:ilvl w:val="0"/>
          <w:numId w:val="40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3 requisitos de calidad basados en ISO/IEC 25010:2023</w:t>
      </w:r>
    </w:p>
    <w:p w14:paraId="32C3B674" w14:textId="77777777" w:rsidR="007D0E58" w:rsidRDefault="007D0E58" w:rsidP="007D0E58">
      <w:pPr>
        <w:pStyle w:val="Prrafodelista"/>
        <w:numPr>
          <w:ilvl w:val="0"/>
          <w:numId w:val="40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Matriz de trazabilidad requisitos-objetivos empresariales</w:t>
      </w:r>
    </w:p>
    <w:p w14:paraId="193B6140" w14:textId="77777777" w:rsidR="007D0E58" w:rsidRDefault="007D0E58" w:rsidP="007D0E58">
      <w:pPr>
        <w:spacing w:before="315" w:after="105" w:line="276" w:lineRule="auto"/>
        <w:ind w:left="-30" w:firstLine="570"/>
      </w:pPr>
      <w:r>
        <w:rPr>
          <w:rFonts w:ascii="inter" w:eastAsia="inter" w:hAnsi="inter" w:cs="inter"/>
          <w:b/>
          <w:color w:val="000000"/>
        </w:rPr>
        <w:t>Documento 2: Evaluación de Calidad y Usabilidad</w:t>
      </w:r>
    </w:p>
    <w:p w14:paraId="160E9750" w14:textId="77777777" w:rsidR="007D0E58" w:rsidRDefault="007D0E58" w:rsidP="007D0E58">
      <w:pPr>
        <w:pStyle w:val="Prrafodelista"/>
        <w:numPr>
          <w:ilvl w:val="0"/>
          <w:numId w:val="41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Matriz de evaluación ISO/IEC 25010 completada</w:t>
      </w:r>
    </w:p>
    <w:p w14:paraId="48CFA158" w14:textId="77777777" w:rsidR="007D0E58" w:rsidRDefault="007D0E58" w:rsidP="007D0E58">
      <w:pPr>
        <w:pStyle w:val="Prrafodelista"/>
        <w:numPr>
          <w:ilvl w:val="0"/>
          <w:numId w:val="41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Checklist ISO 9241-110 con observaciones</w:t>
      </w:r>
    </w:p>
    <w:p w14:paraId="606D792B" w14:textId="77777777" w:rsidR="007D0E58" w:rsidRDefault="007D0E58" w:rsidP="007D0E58">
      <w:pPr>
        <w:pStyle w:val="Prrafodelista"/>
        <w:numPr>
          <w:ilvl w:val="0"/>
          <w:numId w:val="41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3 propuestas de mejora priorizadas y justificadas</w:t>
      </w:r>
    </w:p>
    <w:p w14:paraId="62CE5C68" w14:textId="77777777" w:rsidR="007D0E58" w:rsidRDefault="007D0E58" w:rsidP="007D0E58">
      <w:pPr>
        <w:spacing w:before="315" w:after="105" w:line="276" w:lineRule="auto"/>
        <w:ind w:left="-30" w:firstLine="570"/>
      </w:pPr>
      <w:r>
        <w:rPr>
          <w:rFonts w:ascii="inter" w:eastAsia="inter" w:hAnsi="inter" w:cs="inter"/>
          <w:b/>
          <w:color w:val="000000"/>
        </w:rPr>
        <w:t>Documento 3: Presentación Ejecutiva</w:t>
      </w:r>
    </w:p>
    <w:p w14:paraId="21BBF04D" w14:textId="77777777" w:rsidR="007D0E58" w:rsidRDefault="007D0E58" w:rsidP="007D0E58">
      <w:pPr>
        <w:pStyle w:val="Prrafodelista"/>
        <w:numPr>
          <w:ilvl w:val="0"/>
          <w:numId w:val="42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Diapositivas para presentación de 3 minutos</w:t>
      </w:r>
    </w:p>
    <w:p w14:paraId="41FE90BD" w14:textId="77777777" w:rsidR="007D0E58" w:rsidRDefault="007D0E58" w:rsidP="007D0E58">
      <w:pPr>
        <w:pStyle w:val="Prrafodelista"/>
        <w:numPr>
          <w:ilvl w:val="0"/>
          <w:numId w:val="42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Resumen ejecutivo (máximo 200 palabras)</w:t>
      </w:r>
    </w:p>
    <w:p w14:paraId="5E038989" w14:textId="77777777" w:rsidR="007D0E58" w:rsidRDefault="007D0E58" w:rsidP="007D0E58">
      <w:pPr>
        <w:pStyle w:val="Prrafodelista"/>
        <w:numPr>
          <w:ilvl w:val="0"/>
          <w:numId w:val="42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Cronograma de implementación propuesto</w:t>
      </w:r>
    </w:p>
    <w:p w14:paraId="180C69B3" w14:textId="77777777" w:rsidR="007D0E58" w:rsidRDefault="007D0E58">
      <w:pPr>
        <w:ind w:left="0" w:right="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387DE738" w14:textId="77777777" w:rsidR="007D0E58" w:rsidRDefault="007D0E58" w:rsidP="007D0E58">
      <w:pPr>
        <w:spacing w:before="315" w:after="105" w:line="360" w:lineRule="auto"/>
        <w:ind w:left="-30" w:firstLine="390"/>
        <w:rPr>
          <w:rFonts w:ascii="inter" w:eastAsia="inter" w:hAnsi="inter" w:cs="inter"/>
          <w:b/>
          <w:color w:val="000000"/>
        </w:rPr>
      </w:pPr>
    </w:p>
    <w:p w14:paraId="10D7C65A" w14:textId="2F3FAA88" w:rsidR="007D0E58" w:rsidRDefault="007D0E58" w:rsidP="007D0E58">
      <w:pPr>
        <w:spacing w:before="315" w:after="105" w:line="360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5. CRITERIOS DE EVALUACIÓN</w:t>
      </w:r>
    </w:p>
    <w:p w14:paraId="40E12D62" w14:textId="77777777" w:rsidR="007D0E58" w:rsidRDefault="007D0E58" w:rsidP="007D0E58">
      <w:pPr>
        <w:spacing w:after="105" w:line="360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Evaluación Técnica (60% de la calificación)</w:t>
      </w:r>
    </w:p>
    <w:tbl>
      <w:tblPr>
        <w:tblStyle w:val="Tablaconcuadrcula1clara-nfasis3"/>
        <w:tblW w:w="0" w:type="auto"/>
        <w:tblInd w:w="137" w:type="dxa"/>
        <w:tblLook w:val="04A0" w:firstRow="1" w:lastRow="0" w:firstColumn="1" w:lastColumn="0" w:noHBand="0" w:noVBand="1"/>
      </w:tblPr>
      <w:tblGrid>
        <w:gridCol w:w="1644"/>
        <w:gridCol w:w="2268"/>
        <w:gridCol w:w="2410"/>
        <w:gridCol w:w="1985"/>
        <w:gridCol w:w="2126"/>
      </w:tblGrid>
      <w:tr w:rsidR="007D0E58" w14:paraId="40A319E6" w14:textId="77777777" w:rsidTr="007D0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1996D568" w14:textId="77777777" w:rsidR="007D0E58" w:rsidRDefault="007D0E58" w:rsidP="007D0E58">
            <w:pPr>
              <w:spacing w:line="360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Aspecto</w:t>
            </w:r>
          </w:p>
        </w:tc>
        <w:tc>
          <w:tcPr>
            <w:tcW w:w="2268" w:type="dxa"/>
          </w:tcPr>
          <w:p w14:paraId="4A85B13A" w14:textId="77777777" w:rsidR="007D0E58" w:rsidRDefault="007D0E58" w:rsidP="007D0E58">
            <w:pPr>
              <w:spacing w:line="360" w:lineRule="auto"/>
              <w:ind w:left="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Excelente (4)</w:t>
            </w:r>
          </w:p>
        </w:tc>
        <w:tc>
          <w:tcPr>
            <w:tcW w:w="2410" w:type="dxa"/>
          </w:tcPr>
          <w:p w14:paraId="05ECCBA0" w14:textId="77777777" w:rsidR="007D0E58" w:rsidRDefault="007D0E58" w:rsidP="007D0E58">
            <w:pPr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Bueno (3)</w:t>
            </w:r>
          </w:p>
        </w:tc>
        <w:tc>
          <w:tcPr>
            <w:tcW w:w="1985" w:type="dxa"/>
          </w:tcPr>
          <w:p w14:paraId="684C6C86" w14:textId="77777777" w:rsidR="007D0E58" w:rsidRDefault="007D0E58" w:rsidP="007D0E58">
            <w:pPr>
              <w:spacing w:line="360" w:lineRule="auto"/>
              <w:ind w:left="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Suficiente (2)</w:t>
            </w:r>
          </w:p>
        </w:tc>
        <w:tc>
          <w:tcPr>
            <w:tcW w:w="2126" w:type="dxa"/>
          </w:tcPr>
          <w:p w14:paraId="56EC41BF" w14:textId="77777777" w:rsidR="007D0E58" w:rsidRDefault="007D0E58" w:rsidP="007D0E58">
            <w:pPr>
              <w:spacing w:line="360" w:lineRule="auto"/>
              <w:ind w:left="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Insuficiente (1)</w:t>
            </w:r>
          </w:p>
        </w:tc>
      </w:tr>
      <w:tr w:rsidR="007D0E58" w14:paraId="50EA1B7A" w14:textId="77777777" w:rsidTr="007D0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4C255A68" w14:textId="77777777" w:rsidR="007D0E58" w:rsidRDefault="007D0E58" w:rsidP="007D0E58">
            <w:pPr>
              <w:spacing w:line="360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Aplicación ISO/IEC/IEEE 29148</w:t>
            </w:r>
          </w:p>
        </w:tc>
        <w:tc>
          <w:tcPr>
            <w:tcW w:w="2268" w:type="dxa"/>
          </w:tcPr>
          <w:p w14:paraId="500A170E" w14:textId="77777777" w:rsidR="007D0E58" w:rsidRDefault="007D0E58" w:rsidP="007D0E58">
            <w:pPr>
              <w:spacing w:line="360" w:lineRule="auto"/>
              <w:ind w:left="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Requisitos completos, trazables y verificables</w:t>
            </w:r>
          </w:p>
        </w:tc>
        <w:tc>
          <w:tcPr>
            <w:tcW w:w="2410" w:type="dxa"/>
          </w:tcPr>
          <w:p w14:paraId="2E2354AB" w14:textId="77777777" w:rsidR="007D0E58" w:rsidRDefault="007D0E58" w:rsidP="007D0E5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Requisitos bien estructurados con pequeños gaps</w:t>
            </w:r>
          </w:p>
        </w:tc>
        <w:tc>
          <w:tcPr>
            <w:tcW w:w="1985" w:type="dxa"/>
          </w:tcPr>
          <w:p w14:paraId="1C740322" w14:textId="77777777" w:rsidR="007D0E58" w:rsidRDefault="007D0E58" w:rsidP="007D0E58">
            <w:pPr>
              <w:spacing w:line="360" w:lineRule="auto"/>
              <w:ind w:left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Requisitos básicos pero funcionales</w:t>
            </w:r>
          </w:p>
        </w:tc>
        <w:tc>
          <w:tcPr>
            <w:tcW w:w="2126" w:type="dxa"/>
          </w:tcPr>
          <w:p w14:paraId="29A8EF1E" w14:textId="77777777" w:rsidR="007D0E58" w:rsidRDefault="007D0E58" w:rsidP="007D0E58">
            <w:pPr>
              <w:spacing w:line="360" w:lineRule="auto"/>
              <w:ind w:left="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Requisitos incompletos o no verificables</w:t>
            </w:r>
          </w:p>
        </w:tc>
      </w:tr>
      <w:tr w:rsidR="007D0E58" w14:paraId="56DABBED" w14:textId="77777777" w:rsidTr="007D0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402CFF65" w14:textId="77777777" w:rsidR="007D0E58" w:rsidRDefault="007D0E58" w:rsidP="007D0E58">
            <w:pPr>
              <w:spacing w:line="360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Aplicación ISO/IEC 25010</w:t>
            </w:r>
          </w:p>
        </w:tc>
        <w:tc>
          <w:tcPr>
            <w:tcW w:w="2268" w:type="dxa"/>
          </w:tcPr>
          <w:p w14:paraId="194EAAFF" w14:textId="77777777" w:rsidR="007D0E58" w:rsidRDefault="007D0E58" w:rsidP="007D0E58">
            <w:pPr>
              <w:spacing w:line="360" w:lineRule="auto"/>
              <w:ind w:left="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Evaluación exhaustiva con métricas apropiadas</w:t>
            </w:r>
          </w:p>
        </w:tc>
        <w:tc>
          <w:tcPr>
            <w:tcW w:w="2410" w:type="dxa"/>
          </w:tcPr>
          <w:p w14:paraId="7A02C24A" w14:textId="77777777" w:rsidR="007D0E58" w:rsidRDefault="007D0E58" w:rsidP="007D0E5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Buena identificación de características críticas</w:t>
            </w:r>
          </w:p>
        </w:tc>
        <w:tc>
          <w:tcPr>
            <w:tcW w:w="1985" w:type="dxa"/>
          </w:tcPr>
          <w:p w14:paraId="56E47FED" w14:textId="77777777" w:rsidR="007D0E58" w:rsidRDefault="007D0E58" w:rsidP="007D0E58">
            <w:pPr>
              <w:spacing w:line="360" w:lineRule="auto"/>
              <w:ind w:left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Evaluación básica pero correcta</w:t>
            </w:r>
          </w:p>
        </w:tc>
        <w:tc>
          <w:tcPr>
            <w:tcW w:w="2126" w:type="dxa"/>
          </w:tcPr>
          <w:p w14:paraId="170C886F" w14:textId="77777777" w:rsidR="007D0E58" w:rsidRDefault="007D0E58" w:rsidP="007D0E58">
            <w:pPr>
              <w:spacing w:line="360" w:lineRule="auto"/>
              <w:ind w:left="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Evaluación superficial o incorrecta</w:t>
            </w:r>
          </w:p>
        </w:tc>
      </w:tr>
      <w:tr w:rsidR="007D0E58" w14:paraId="53E05D67" w14:textId="77777777" w:rsidTr="007D0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20685661" w14:textId="77777777" w:rsidR="007D0E58" w:rsidRDefault="007D0E58" w:rsidP="007D0E58">
            <w:pPr>
              <w:spacing w:line="360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Aplicación ISO 9241</w:t>
            </w:r>
          </w:p>
        </w:tc>
        <w:tc>
          <w:tcPr>
            <w:tcW w:w="2268" w:type="dxa"/>
          </w:tcPr>
          <w:p w14:paraId="5DC69490" w14:textId="77777777" w:rsidR="007D0E58" w:rsidRDefault="007D0E58" w:rsidP="007D0E58">
            <w:pPr>
              <w:spacing w:line="360" w:lineRule="auto"/>
              <w:ind w:left="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Análisis detallado con propuestas viables</w:t>
            </w:r>
          </w:p>
        </w:tc>
        <w:tc>
          <w:tcPr>
            <w:tcW w:w="2410" w:type="dxa"/>
          </w:tcPr>
          <w:p w14:paraId="263E4389" w14:textId="77777777" w:rsidR="007D0E58" w:rsidRDefault="007D0E58" w:rsidP="007D0E5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Identificación correcta de problemas principales</w:t>
            </w:r>
          </w:p>
        </w:tc>
        <w:tc>
          <w:tcPr>
            <w:tcW w:w="1985" w:type="dxa"/>
          </w:tcPr>
          <w:p w14:paraId="3DB1B5D6" w14:textId="77777777" w:rsidR="007D0E58" w:rsidRDefault="007D0E58" w:rsidP="007D0E58">
            <w:pPr>
              <w:spacing w:line="360" w:lineRule="auto"/>
              <w:ind w:left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Análisis básico de principios</w:t>
            </w:r>
          </w:p>
        </w:tc>
        <w:tc>
          <w:tcPr>
            <w:tcW w:w="2126" w:type="dxa"/>
          </w:tcPr>
          <w:p w14:paraId="6599AF20" w14:textId="77777777" w:rsidR="007D0E58" w:rsidRDefault="007D0E58" w:rsidP="007D0E58">
            <w:pPr>
              <w:spacing w:line="360" w:lineRule="auto"/>
              <w:ind w:left="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Comprensión limitada de ergonomía</w:t>
            </w:r>
          </w:p>
        </w:tc>
      </w:tr>
    </w:tbl>
    <w:p w14:paraId="616C1F25" w14:textId="77777777" w:rsidR="007D0E58" w:rsidRDefault="007D0E58" w:rsidP="007D0E58"/>
    <w:p w14:paraId="0BF3A968" w14:textId="77777777" w:rsidR="007D0E58" w:rsidRDefault="007D0E58" w:rsidP="007D0E58">
      <w:pPr>
        <w:spacing w:before="315" w:after="105" w:line="360" w:lineRule="auto"/>
        <w:ind w:left="-30" w:firstLine="750"/>
      </w:pPr>
      <w:r>
        <w:rPr>
          <w:rFonts w:ascii="inter" w:eastAsia="inter" w:hAnsi="inter" w:cs="inter"/>
          <w:b/>
          <w:color w:val="000000"/>
        </w:rPr>
        <w:t>Evaluación de Competencias (40% de la calificación)</w:t>
      </w:r>
    </w:p>
    <w:tbl>
      <w:tblPr>
        <w:tblStyle w:val="Tablaconcuadrcula1clara-nfasis3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5811"/>
        <w:gridCol w:w="1306"/>
      </w:tblGrid>
      <w:tr w:rsidR="007D0E58" w14:paraId="3B624804" w14:textId="77777777" w:rsidTr="007D0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DB6C1E4" w14:textId="77777777" w:rsidR="007D0E58" w:rsidRDefault="007D0E58" w:rsidP="007D0E58">
            <w:pPr>
              <w:spacing w:line="360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Competencia</w:t>
            </w:r>
          </w:p>
        </w:tc>
        <w:tc>
          <w:tcPr>
            <w:tcW w:w="5811" w:type="dxa"/>
          </w:tcPr>
          <w:p w14:paraId="073909C5" w14:textId="77777777" w:rsidR="007D0E58" w:rsidRDefault="007D0E58" w:rsidP="007D0E58">
            <w:pPr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Indicadores de Logro</w:t>
            </w:r>
          </w:p>
        </w:tc>
        <w:tc>
          <w:tcPr>
            <w:tcW w:w="1306" w:type="dxa"/>
          </w:tcPr>
          <w:p w14:paraId="3238780D" w14:textId="77777777" w:rsidR="007D0E58" w:rsidRDefault="007D0E58" w:rsidP="009275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Peso</w:t>
            </w:r>
          </w:p>
        </w:tc>
      </w:tr>
      <w:tr w:rsidR="007D0E58" w14:paraId="2EBDD0AD" w14:textId="77777777" w:rsidTr="007D0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4718B42" w14:textId="77777777" w:rsidR="007D0E58" w:rsidRDefault="007D0E58" w:rsidP="007D0E58">
            <w:pPr>
              <w:spacing w:line="360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Pensamiento Crítico</w:t>
            </w:r>
          </w:p>
        </w:tc>
        <w:tc>
          <w:tcPr>
            <w:tcW w:w="5811" w:type="dxa"/>
          </w:tcPr>
          <w:p w14:paraId="52F83998" w14:textId="77777777" w:rsidR="007D0E58" w:rsidRDefault="007D0E58" w:rsidP="007D0E5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Identifica problemas reales, cuestiona supuestos, propone alternativas</w:t>
            </w:r>
          </w:p>
        </w:tc>
        <w:tc>
          <w:tcPr>
            <w:tcW w:w="1306" w:type="dxa"/>
          </w:tcPr>
          <w:p w14:paraId="17C65529" w14:textId="77777777" w:rsidR="007D0E58" w:rsidRDefault="007D0E58" w:rsidP="009275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15%</w:t>
            </w:r>
          </w:p>
        </w:tc>
      </w:tr>
      <w:tr w:rsidR="007D0E58" w14:paraId="6F938203" w14:textId="77777777" w:rsidTr="007D0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2FB3AF7" w14:textId="77777777" w:rsidR="007D0E58" w:rsidRDefault="007D0E58" w:rsidP="007D0E58">
            <w:pPr>
              <w:spacing w:line="360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Comunicación Técnica</w:t>
            </w:r>
          </w:p>
        </w:tc>
        <w:tc>
          <w:tcPr>
            <w:tcW w:w="5811" w:type="dxa"/>
          </w:tcPr>
          <w:p w14:paraId="3B11DF76" w14:textId="77777777" w:rsidR="007D0E58" w:rsidRDefault="007D0E58" w:rsidP="007D0E5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Documenta claramente, presenta con profesionalismo</w:t>
            </w:r>
          </w:p>
        </w:tc>
        <w:tc>
          <w:tcPr>
            <w:tcW w:w="1306" w:type="dxa"/>
          </w:tcPr>
          <w:p w14:paraId="37B68184" w14:textId="77777777" w:rsidR="007D0E58" w:rsidRDefault="007D0E58" w:rsidP="009275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10%</w:t>
            </w:r>
          </w:p>
        </w:tc>
      </w:tr>
      <w:tr w:rsidR="007D0E58" w14:paraId="61ED162F" w14:textId="77777777" w:rsidTr="007D0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EF9DDC" w14:textId="77777777" w:rsidR="007D0E58" w:rsidRDefault="007D0E58" w:rsidP="007D0E58">
            <w:pPr>
              <w:spacing w:line="360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Trabajo en Equipo</w:t>
            </w:r>
          </w:p>
        </w:tc>
        <w:tc>
          <w:tcPr>
            <w:tcW w:w="5811" w:type="dxa"/>
          </w:tcPr>
          <w:p w14:paraId="6B87C2A2" w14:textId="77777777" w:rsidR="007D0E58" w:rsidRDefault="007D0E58" w:rsidP="007D0E5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Colabora efectivamente, distribuye tareas, resuelve conflictos</w:t>
            </w:r>
          </w:p>
        </w:tc>
        <w:tc>
          <w:tcPr>
            <w:tcW w:w="1306" w:type="dxa"/>
          </w:tcPr>
          <w:p w14:paraId="5242A627" w14:textId="77777777" w:rsidR="007D0E58" w:rsidRDefault="007D0E58" w:rsidP="009275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10%</w:t>
            </w:r>
          </w:p>
        </w:tc>
      </w:tr>
      <w:tr w:rsidR="007D0E58" w14:paraId="490B238E" w14:textId="77777777" w:rsidTr="007D0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F78F81E" w14:textId="77777777" w:rsidR="007D0E58" w:rsidRDefault="007D0E58" w:rsidP="007D0E58">
            <w:pPr>
              <w:spacing w:line="360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Orientación a Resultados</w:t>
            </w:r>
          </w:p>
        </w:tc>
        <w:tc>
          <w:tcPr>
            <w:tcW w:w="5811" w:type="dxa"/>
          </w:tcPr>
          <w:p w14:paraId="3ED37815" w14:textId="77777777" w:rsidR="007D0E58" w:rsidRDefault="007D0E58" w:rsidP="007D0E5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Entrega a tiempo, cumple estándares, propone soluciones viables</w:t>
            </w:r>
          </w:p>
        </w:tc>
        <w:tc>
          <w:tcPr>
            <w:tcW w:w="1306" w:type="dxa"/>
          </w:tcPr>
          <w:p w14:paraId="51B287A8" w14:textId="77777777" w:rsidR="007D0E58" w:rsidRDefault="007D0E58" w:rsidP="0092751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5%</w:t>
            </w:r>
          </w:p>
        </w:tc>
      </w:tr>
    </w:tbl>
    <w:p w14:paraId="4B5FCB2A" w14:textId="77777777" w:rsidR="007D0E58" w:rsidRDefault="007D0E58" w:rsidP="007D0E58"/>
    <w:p w14:paraId="3501D629" w14:textId="77777777" w:rsidR="007D0E58" w:rsidRDefault="007D0E58" w:rsidP="007D0E58">
      <w:pPr>
        <w:spacing w:before="315" w:after="105" w:line="360" w:lineRule="auto"/>
        <w:ind w:left="-30" w:firstLine="390"/>
      </w:pPr>
      <w:r>
        <w:rPr>
          <w:rFonts w:ascii="inter" w:eastAsia="inter" w:hAnsi="inter" w:cs="inter"/>
          <w:b/>
          <w:color w:val="000000"/>
        </w:rPr>
        <w:t>Rúbrica de Presentación (Detallada)</w:t>
      </w:r>
    </w:p>
    <w:p w14:paraId="2281BCD0" w14:textId="77777777" w:rsidR="007D0E58" w:rsidRDefault="007D0E58" w:rsidP="007D0E58">
      <w:pPr>
        <w:spacing w:line="360" w:lineRule="auto"/>
      </w:pPr>
      <w:r>
        <w:rPr>
          <w:rFonts w:ascii="inter" w:eastAsia="inter" w:hAnsi="inter" w:cs="inter"/>
          <w:b/>
          <w:color w:val="000000"/>
        </w:rPr>
        <w:t>Estructura (25%):</w:t>
      </w:r>
    </w:p>
    <w:p w14:paraId="663529D6" w14:textId="77777777" w:rsidR="007D0E58" w:rsidRDefault="007D0E58" w:rsidP="007D0E58">
      <w:pPr>
        <w:pStyle w:val="Prrafodelista"/>
        <w:numPr>
          <w:ilvl w:val="0"/>
          <w:numId w:val="43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Introducción clara del problema</w:t>
      </w:r>
    </w:p>
    <w:p w14:paraId="2092F260" w14:textId="77777777" w:rsidR="007D0E58" w:rsidRDefault="007D0E58" w:rsidP="007D0E58">
      <w:pPr>
        <w:pStyle w:val="Prrafodelista"/>
        <w:numPr>
          <w:ilvl w:val="0"/>
          <w:numId w:val="43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Desarrollo lógico de la solución</w:t>
      </w:r>
    </w:p>
    <w:p w14:paraId="40691B7A" w14:textId="77777777" w:rsidR="007D0E58" w:rsidRDefault="007D0E58" w:rsidP="007D0E58">
      <w:pPr>
        <w:pStyle w:val="Prrafodelista"/>
        <w:numPr>
          <w:ilvl w:val="0"/>
          <w:numId w:val="43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Conclusiones con próximos pasos</w:t>
      </w:r>
    </w:p>
    <w:p w14:paraId="1B4FDF8E" w14:textId="77777777" w:rsidR="007D0E58" w:rsidRDefault="007D0E58" w:rsidP="007D0E5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Contenido Técnico (50%):</w:t>
      </w:r>
    </w:p>
    <w:p w14:paraId="624001F5" w14:textId="77777777" w:rsidR="007D0E58" w:rsidRDefault="007D0E58" w:rsidP="007D0E58">
      <w:pPr>
        <w:pStyle w:val="Prrafodelista"/>
        <w:numPr>
          <w:ilvl w:val="0"/>
          <w:numId w:val="45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Aplicación correcta de estándares ISO</w:t>
      </w:r>
    </w:p>
    <w:p w14:paraId="4C97F6C2" w14:textId="77777777" w:rsidR="007D0E58" w:rsidRDefault="007D0E58" w:rsidP="007D0E58">
      <w:pPr>
        <w:pStyle w:val="Prrafodelista"/>
        <w:numPr>
          <w:ilvl w:val="0"/>
          <w:numId w:val="45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Justificación de decisiones técnicas</w:t>
      </w:r>
    </w:p>
    <w:p w14:paraId="7CE259BF" w14:textId="77777777" w:rsidR="007D0E58" w:rsidRDefault="007D0E58" w:rsidP="007D0E58">
      <w:pPr>
        <w:pStyle w:val="Prrafodelista"/>
        <w:numPr>
          <w:ilvl w:val="0"/>
          <w:numId w:val="45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Viabilidad de propuestas</w:t>
      </w:r>
    </w:p>
    <w:p w14:paraId="005AE40B" w14:textId="77777777" w:rsidR="007D0E58" w:rsidRDefault="007D0E58">
      <w:pPr>
        <w:ind w:left="0" w:right="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0E420C60" w14:textId="77777777" w:rsidR="007D0E58" w:rsidRDefault="007D0E58" w:rsidP="007D0E58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1299FC76" w14:textId="39EB2D9F" w:rsidR="007D0E58" w:rsidRDefault="007D0E58" w:rsidP="007D0E58">
      <w:pPr>
        <w:spacing w:after="210" w:line="276" w:lineRule="auto"/>
        <w:ind w:firstLine="180"/>
      </w:pPr>
      <w:r>
        <w:rPr>
          <w:rFonts w:ascii="inter" w:eastAsia="inter" w:hAnsi="inter" w:cs="inter"/>
          <w:b/>
          <w:color w:val="000000"/>
        </w:rPr>
        <w:t>Comunicación (25%):</w:t>
      </w:r>
    </w:p>
    <w:p w14:paraId="3876E8F3" w14:textId="77777777" w:rsidR="007D0E58" w:rsidRDefault="007D0E58" w:rsidP="007D0E58">
      <w:pPr>
        <w:pStyle w:val="Prrafodelista"/>
        <w:numPr>
          <w:ilvl w:val="0"/>
          <w:numId w:val="44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Claridad y concisión</w:t>
      </w:r>
    </w:p>
    <w:p w14:paraId="44D380F4" w14:textId="77777777" w:rsidR="007D0E58" w:rsidRDefault="007D0E58" w:rsidP="007D0E58">
      <w:pPr>
        <w:pStyle w:val="Prrafodelista"/>
        <w:numPr>
          <w:ilvl w:val="0"/>
          <w:numId w:val="44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Uso apropiado de terminología técnica</w:t>
      </w:r>
    </w:p>
    <w:p w14:paraId="0106DFD8" w14:textId="77777777" w:rsidR="007D0E58" w:rsidRDefault="007D0E58" w:rsidP="007D0E58">
      <w:pPr>
        <w:pStyle w:val="Prrafodelista"/>
        <w:numPr>
          <w:ilvl w:val="0"/>
          <w:numId w:val="44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Respuesta efectiva a preguntas</w:t>
      </w:r>
    </w:p>
    <w:p w14:paraId="6D15B9F9" w14:textId="77777777" w:rsidR="007D0E58" w:rsidRDefault="007D0E58" w:rsidP="007D0E58">
      <w:pPr>
        <w:spacing w:before="315" w:after="105" w:line="276" w:lineRule="auto"/>
        <w:ind w:left="-30" w:firstLine="570"/>
      </w:pPr>
      <w:r>
        <w:rPr>
          <w:rFonts w:ascii="inter" w:eastAsia="inter" w:hAnsi="inter" w:cs="inter"/>
          <w:b/>
          <w:color w:val="000000"/>
        </w:rPr>
        <w:t>6. RECURSOS ADICIONALES</w:t>
      </w:r>
    </w:p>
    <w:p w14:paraId="758C76D2" w14:textId="77777777" w:rsidR="007D0E58" w:rsidRDefault="007D0E58" w:rsidP="007D0E58">
      <w:pPr>
        <w:spacing w:before="315" w:after="105" w:line="276" w:lineRule="auto"/>
        <w:ind w:firstLine="180"/>
      </w:pPr>
      <w:r>
        <w:rPr>
          <w:rFonts w:ascii="inter" w:eastAsia="inter" w:hAnsi="inter" w:cs="inter"/>
          <w:b/>
          <w:color w:val="000000"/>
        </w:rPr>
        <w:t>Herramientas Digitales Recomendadas</w:t>
      </w:r>
    </w:p>
    <w:p w14:paraId="28B74FC0" w14:textId="77777777" w:rsidR="007D0E58" w:rsidRDefault="007D0E58" w:rsidP="007D0E58">
      <w:pPr>
        <w:pStyle w:val="Prrafodelista"/>
        <w:numPr>
          <w:ilvl w:val="0"/>
          <w:numId w:val="46"/>
        </w:numPr>
        <w:spacing w:before="105" w:after="105" w:line="276" w:lineRule="auto"/>
        <w:ind w:right="0"/>
      </w:pPr>
      <w:proofErr w:type="spellStart"/>
      <w:r w:rsidRPr="007D0E58">
        <w:rPr>
          <w:rFonts w:ascii="inter" w:eastAsia="inter" w:hAnsi="inter" w:cs="inter"/>
          <w:b/>
          <w:color w:val="000000"/>
          <w:sz w:val="21"/>
        </w:rPr>
        <w:t>Lucidchart</w:t>
      </w:r>
      <w:proofErr w:type="spellEnd"/>
      <w:r w:rsidRPr="007D0E58">
        <w:rPr>
          <w:rFonts w:ascii="inter" w:eastAsia="inter" w:hAnsi="inter" w:cs="inter"/>
          <w:color w:val="000000"/>
          <w:sz w:val="21"/>
        </w:rPr>
        <w:t>: Para diagramas de stakeholders y trazabilidad</w:t>
      </w:r>
    </w:p>
    <w:p w14:paraId="1B7B3D29" w14:textId="77777777" w:rsidR="007D0E58" w:rsidRDefault="007D0E58" w:rsidP="007D0E58">
      <w:pPr>
        <w:pStyle w:val="Prrafodelista"/>
        <w:numPr>
          <w:ilvl w:val="0"/>
          <w:numId w:val="46"/>
        </w:numPr>
        <w:spacing w:before="105" w:after="105" w:line="276" w:lineRule="auto"/>
        <w:ind w:right="0"/>
      </w:pPr>
      <w:proofErr w:type="spellStart"/>
      <w:r w:rsidRPr="007D0E58">
        <w:rPr>
          <w:rFonts w:ascii="inter" w:eastAsia="inter" w:hAnsi="inter" w:cs="inter"/>
          <w:b/>
          <w:color w:val="000000"/>
          <w:sz w:val="21"/>
        </w:rPr>
        <w:t>Notion</w:t>
      </w:r>
      <w:proofErr w:type="spellEnd"/>
      <w:r w:rsidRPr="007D0E58">
        <w:rPr>
          <w:rFonts w:ascii="inter" w:eastAsia="inter" w:hAnsi="inter" w:cs="inter"/>
          <w:b/>
          <w:color w:val="000000"/>
          <w:sz w:val="21"/>
        </w:rPr>
        <w:t>/</w:t>
      </w:r>
      <w:proofErr w:type="spellStart"/>
      <w:r w:rsidRPr="007D0E58">
        <w:rPr>
          <w:rFonts w:ascii="inter" w:eastAsia="inter" w:hAnsi="inter" w:cs="inter"/>
          <w:b/>
          <w:color w:val="000000"/>
          <w:sz w:val="21"/>
        </w:rPr>
        <w:t>Confluence</w:t>
      </w:r>
      <w:proofErr w:type="spellEnd"/>
      <w:r w:rsidRPr="007D0E58">
        <w:rPr>
          <w:rFonts w:ascii="inter" w:eastAsia="inter" w:hAnsi="inter" w:cs="inter"/>
          <w:color w:val="000000"/>
          <w:sz w:val="21"/>
        </w:rPr>
        <w:t>: Para documentación colaborativa</w:t>
      </w:r>
    </w:p>
    <w:p w14:paraId="61E62183" w14:textId="77777777" w:rsidR="007D0E58" w:rsidRDefault="007D0E58" w:rsidP="007D0E58">
      <w:pPr>
        <w:pStyle w:val="Prrafodelista"/>
        <w:numPr>
          <w:ilvl w:val="0"/>
          <w:numId w:val="46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>Miro</w:t>
      </w:r>
      <w:r w:rsidRPr="007D0E58">
        <w:rPr>
          <w:rFonts w:ascii="inter" w:eastAsia="inter" w:hAnsi="inter" w:cs="inter"/>
          <w:color w:val="000000"/>
          <w:sz w:val="21"/>
        </w:rPr>
        <w:t>: Para workshops de requisitos</w:t>
      </w:r>
    </w:p>
    <w:p w14:paraId="54A093B4" w14:textId="77777777" w:rsidR="007D0E58" w:rsidRDefault="007D0E58" w:rsidP="007D0E58">
      <w:pPr>
        <w:pStyle w:val="Prrafodelista"/>
        <w:numPr>
          <w:ilvl w:val="0"/>
          <w:numId w:val="46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b/>
          <w:color w:val="000000"/>
          <w:sz w:val="21"/>
        </w:rPr>
        <w:t xml:space="preserve">Excel/Google </w:t>
      </w:r>
      <w:proofErr w:type="spellStart"/>
      <w:r w:rsidRPr="007D0E58">
        <w:rPr>
          <w:rFonts w:ascii="inter" w:eastAsia="inter" w:hAnsi="inter" w:cs="inter"/>
          <w:b/>
          <w:color w:val="000000"/>
          <w:sz w:val="21"/>
        </w:rPr>
        <w:t>Sheets</w:t>
      </w:r>
      <w:proofErr w:type="spellEnd"/>
      <w:r w:rsidRPr="007D0E58">
        <w:rPr>
          <w:rFonts w:ascii="inter" w:eastAsia="inter" w:hAnsi="inter" w:cs="inter"/>
          <w:color w:val="000000"/>
          <w:sz w:val="21"/>
        </w:rPr>
        <w:t>: Para matrices de evaluación</w:t>
      </w:r>
    </w:p>
    <w:p w14:paraId="2F4F368F" w14:textId="77777777" w:rsidR="007D0E58" w:rsidRDefault="007D0E58" w:rsidP="007D0E58">
      <w:pPr>
        <w:spacing w:before="315" w:after="105" w:line="276" w:lineRule="auto"/>
        <w:ind w:left="-30" w:firstLine="570"/>
      </w:pPr>
      <w:r>
        <w:rPr>
          <w:rFonts w:ascii="inter" w:eastAsia="inter" w:hAnsi="inter" w:cs="inter"/>
          <w:b/>
          <w:color w:val="000000"/>
        </w:rPr>
        <w:t>Material de Consulta</w:t>
      </w:r>
    </w:p>
    <w:p w14:paraId="0CECE172" w14:textId="77777777" w:rsidR="007D0E58" w:rsidRDefault="007D0E58" w:rsidP="007D0E58">
      <w:pPr>
        <w:pStyle w:val="Prrafodelista"/>
        <w:numPr>
          <w:ilvl w:val="0"/>
          <w:numId w:val="47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ISO/IEC 25010:2023 (extractos proporcionados)</w:t>
      </w:r>
    </w:p>
    <w:p w14:paraId="76918F8D" w14:textId="77777777" w:rsidR="007D0E58" w:rsidRDefault="007D0E58" w:rsidP="007D0E58">
      <w:pPr>
        <w:pStyle w:val="Prrafodelista"/>
        <w:numPr>
          <w:ilvl w:val="0"/>
          <w:numId w:val="47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 xml:space="preserve">ISO/IEC/IEEE 29148:2018 </w:t>
      </w:r>
      <w:proofErr w:type="spellStart"/>
      <w:r w:rsidRPr="007D0E58">
        <w:rPr>
          <w:rFonts w:ascii="inter" w:eastAsia="inter" w:hAnsi="inter" w:cs="inter"/>
          <w:color w:val="000000"/>
          <w:sz w:val="21"/>
        </w:rPr>
        <w:t>templates</w:t>
      </w:r>
      <w:proofErr w:type="spellEnd"/>
    </w:p>
    <w:p w14:paraId="493D1CD1" w14:textId="77777777" w:rsidR="007D0E58" w:rsidRDefault="007D0E58" w:rsidP="007D0E58">
      <w:pPr>
        <w:pStyle w:val="Prrafodelista"/>
        <w:numPr>
          <w:ilvl w:val="0"/>
          <w:numId w:val="47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ISO 9241-110:2020 principios de interacción</w:t>
      </w:r>
    </w:p>
    <w:p w14:paraId="48875CDC" w14:textId="77777777" w:rsidR="007D0E58" w:rsidRDefault="007D0E58" w:rsidP="007D0E58">
      <w:pPr>
        <w:pStyle w:val="Prrafodelista"/>
        <w:numPr>
          <w:ilvl w:val="0"/>
          <w:numId w:val="47"/>
        </w:numPr>
        <w:spacing w:before="105" w:after="105" w:line="276" w:lineRule="auto"/>
        <w:ind w:right="0"/>
      </w:pPr>
      <w:r w:rsidRPr="007D0E58">
        <w:rPr>
          <w:rFonts w:ascii="inter" w:eastAsia="inter" w:hAnsi="inter" w:cs="inter"/>
          <w:color w:val="000000"/>
          <w:sz w:val="21"/>
        </w:rPr>
        <w:t>Casos de estudio de hospitales digitalizados</w:t>
      </w:r>
    </w:p>
    <w:p w14:paraId="0C024316" w14:textId="77777777" w:rsidR="007D0E58" w:rsidRDefault="007D0E58" w:rsidP="007D0E58">
      <w:pPr>
        <w:spacing w:before="315" w:after="105" w:line="276" w:lineRule="auto"/>
        <w:ind w:left="180" w:firstLine="210"/>
      </w:pPr>
      <w:r>
        <w:rPr>
          <w:rFonts w:ascii="inter" w:eastAsia="inter" w:hAnsi="inter" w:cs="inter"/>
          <w:b/>
          <w:color w:val="000000"/>
        </w:rPr>
        <w:t>Extensiones para Equipos Avanzados</w:t>
      </w:r>
    </w:p>
    <w:p w14:paraId="4DD44A54" w14:textId="77777777" w:rsidR="007D0E58" w:rsidRDefault="007D0E58" w:rsidP="007D0E58">
      <w:pPr>
        <w:numPr>
          <w:ilvl w:val="0"/>
          <w:numId w:val="48"/>
        </w:numPr>
        <w:tabs>
          <w:tab w:val="clear" w:pos="900"/>
          <w:tab w:val="num" w:pos="1110"/>
        </w:tabs>
        <w:spacing w:before="105" w:after="105" w:line="276" w:lineRule="auto"/>
        <w:ind w:left="750" w:right="0"/>
      </w:pPr>
      <w:r>
        <w:rPr>
          <w:rFonts w:ascii="inter" w:eastAsia="inter" w:hAnsi="inter" w:cs="inter"/>
          <w:b/>
          <w:color w:val="000000"/>
          <w:sz w:val="21"/>
        </w:rPr>
        <w:t>Análisis de Riesgos</w:t>
      </w:r>
      <w:r>
        <w:rPr>
          <w:rFonts w:ascii="inter" w:eastAsia="inter" w:hAnsi="inter" w:cs="inter"/>
          <w:color w:val="000000"/>
          <w:sz w:val="21"/>
        </w:rPr>
        <w:t>: Identificar riesgos técnicos y mitigaciones</w:t>
      </w:r>
    </w:p>
    <w:p w14:paraId="64346037" w14:textId="77777777" w:rsidR="007D0E58" w:rsidRDefault="007D0E58" w:rsidP="007D0E58">
      <w:pPr>
        <w:numPr>
          <w:ilvl w:val="0"/>
          <w:numId w:val="48"/>
        </w:numPr>
        <w:tabs>
          <w:tab w:val="clear" w:pos="900"/>
          <w:tab w:val="num" w:pos="1110"/>
        </w:tabs>
        <w:spacing w:before="105" w:after="105" w:line="276" w:lineRule="auto"/>
        <w:ind w:left="750" w:right="0"/>
      </w:pPr>
      <w:r>
        <w:rPr>
          <w:rFonts w:ascii="inter" w:eastAsia="inter" w:hAnsi="inter" w:cs="inter"/>
          <w:b/>
          <w:color w:val="000000"/>
          <w:sz w:val="21"/>
        </w:rPr>
        <w:t>Prototipado</w:t>
      </w:r>
      <w:r>
        <w:rPr>
          <w:rFonts w:ascii="inter" w:eastAsia="inter" w:hAnsi="inter" w:cs="inter"/>
          <w:color w:val="000000"/>
          <w:sz w:val="21"/>
        </w:rPr>
        <w:t>: Crear mockups de interfaces mejoradas</w:t>
      </w:r>
    </w:p>
    <w:p w14:paraId="76AAB1A4" w14:textId="1A18D009" w:rsidR="00FE769B" w:rsidRPr="007D0E58" w:rsidRDefault="007D0E58" w:rsidP="007D0E58">
      <w:pPr>
        <w:numPr>
          <w:ilvl w:val="0"/>
          <w:numId w:val="48"/>
        </w:numPr>
        <w:tabs>
          <w:tab w:val="clear" w:pos="900"/>
          <w:tab w:val="num" w:pos="1110"/>
        </w:tabs>
        <w:spacing w:before="105" w:after="105" w:line="276" w:lineRule="auto"/>
        <w:ind w:left="750" w:right="0"/>
        <w:jc w:val="both"/>
        <w:rPr>
          <w:rFonts w:ascii="Aptos" w:hAnsi="Aptos"/>
          <w:sz w:val="22"/>
          <w:szCs w:val="22"/>
        </w:rPr>
      </w:pPr>
      <w:r w:rsidRPr="007D0E58">
        <w:rPr>
          <w:rFonts w:ascii="inter" w:eastAsia="inter" w:hAnsi="inter" w:cs="inter"/>
          <w:b/>
          <w:color w:val="000000"/>
          <w:sz w:val="21"/>
        </w:rPr>
        <w:t>Business Case</w:t>
      </w:r>
      <w:r w:rsidRPr="007D0E58">
        <w:rPr>
          <w:rFonts w:ascii="inter" w:eastAsia="inter" w:hAnsi="inter" w:cs="inter"/>
          <w:color w:val="000000"/>
          <w:sz w:val="21"/>
        </w:rPr>
        <w:t>: Desarrollar análisis costo-beneficio cuantitativo</w:t>
      </w:r>
    </w:p>
    <w:p w14:paraId="32D7D138" w14:textId="2A5846D8" w:rsidR="00857086" w:rsidRPr="007D0E58" w:rsidRDefault="00857086" w:rsidP="007D0E58">
      <w:pPr>
        <w:jc w:val="both"/>
        <w:rPr>
          <w:rFonts w:ascii="Aptos" w:hAnsi="Aptos"/>
          <w:sz w:val="22"/>
          <w:szCs w:val="22"/>
        </w:rPr>
      </w:pPr>
    </w:p>
    <w:sectPr w:rsidR="00857086" w:rsidRPr="007D0E58" w:rsidSect="006D039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E129C" w14:textId="77777777" w:rsidR="00171268" w:rsidRDefault="00171268" w:rsidP="00BC1B68">
      <w:r>
        <w:separator/>
      </w:r>
    </w:p>
  </w:endnote>
  <w:endnote w:type="continuationSeparator" w:id="0">
    <w:p w14:paraId="3F4F3346" w14:textId="77777777" w:rsidR="00171268" w:rsidRDefault="00171268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C355" w14:textId="77777777" w:rsidR="001836AA" w:rsidRDefault="001836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vAlign w:val="center"/>
        </w:tcPr>
        <w:p w14:paraId="7ABA3E24" w14:textId="3C70953D" w:rsidR="00AE3FB7" w:rsidRPr="001836AA" w:rsidRDefault="001836AA" w:rsidP="00BF2912">
          <w:pPr>
            <w:pStyle w:val="Contactos"/>
            <w:rPr>
              <w:lang w:val="en-US"/>
            </w:rPr>
          </w:pPr>
          <w:r w:rsidRPr="001836AA">
            <w:rPr>
              <w:lang w:val="en-US"/>
            </w:rPr>
            <w:t>Erasmus+ Project: IT-SQS- WP</w:t>
          </w:r>
          <w:r>
            <w:rPr>
              <w:lang w:val="en-US"/>
            </w:rPr>
            <w:t>3</w:t>
          </w:r>
        </w:p>
      </w:tc>
      <w:tc>
        <w:tcPr>
          <w:tcW w:w="3597" w:type="dxa"/>
          <w:vAlign w:val="center"/>
        </w:tcPr>
        <w:p w14:paraId="55EEDA0C" w14:textId="32926CDF" w:rsidR="00AE3FB7" w:rsidRPr="001836AA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4505" w14:textId="77777777" w:rsidR="001836AA" w:rsidRDefault="001836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F8B8" w14:textId="77777777" w:rsidR="00171268" w:rsidRDefault="00171268" w:rsidP="00BC1B68">
      <w:r>
        <w:separator/>
      </w:r>
    </w:p>
  </w:footnote>
  <w:footnote w:type="continuationSeparator" w:id="0">
    <w:p w14:paraId="17BC501E" w14:textId="77777777" w:rsidR="00171268" w:rsidRDefault="00171268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29FD" w14:textId="3C15D2DD" w:rsidR="00C066F2" w:rsidRDefault="00C066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CFCE" w14:textId="26C302C9" w:rsidR="00C066F2" w:rsidRDefault="00C066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7C5"/>
    <w:multiLevelType w:val="hybridMultilevel"/>
    <w:tmpl w:val="8BC80BDE"/>
    <w:lvl w:ilvl="0" w:tplc="813E95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1A8902">
      <w:numFmt w:val="decimal"/>
      <w:lvlText w:val=""/>
      <w:lvlJc w:val="left"/>
    </w:lvl>
    <w:lvl w:ilvl="2" w:tplc="797E48B4">
      <w:numFmt w:val="decimal"/>
      <w:lvlText w:val=""/>
      <w:lvlJc w:val="left"/>
    </w:lvl>
    <w:lvl w:ilvl="3" w:tplc="737853B4">
      <w:numFmt w:val="decimal"/>
      <w:lvlText w:val=""/>
      <w:lvlJc w:val="left"/>
    </w:lvl>
    <w:lvl w:ilvl="4" w:tplc="920C4832">
      <w:numFmt w:val="decimal"/>
      <w:lvlText w:val=""/>
      <w:lvlJc w:val="left"/>
    </w:lvl>
    <w:lvl w:ilvl="5" w:tplc="1652B540">
      <w:numFmt w:val="decimal"/>
      <w:lvlText w:val=""/>
      <w:lvlJc w:val="left"/>
    </w:lvl>
    <w:lvl w:ilvl="6" w:tplc="DAC68FFC">
      <w:numFmt w:val="decimal"/>
      <w:lvlText w:val=""/>
      <w:lvlJc w:val="left"/>
    </w:lvl>
    <w:lvl w:ilvl="7" w:tplc="5726A574">
      <w:numFmt w:val="decimal"/>
      <w:lvlText w:val=""/>
      <w:lvlJc w:val="left"/>
    </w:lvl>
    <w:lvl w:ilvl="8" w:tplc="DB222D92">
      <w:numFmt w:val="decimal"/>
      <w:lvlText w:val=""/>
      <w:lvlJc w:val="left"/>
    </w:lvl>
  </w:abstractNum>
  <w:abstractNum w:abstractNumId="1" w15:restartNumberingAfterBreak="0">
    <w:nsid w:val="04D62454"/>
    <w:multiLevelType w:val="hybridMultilevel"/>
    <w:tmpl w:val="A5567D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303A95"/>
    <w:multiLevelType w:val="hybridMultilevel"/>
    <w:tmpl w:val="53A072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631E9A"/>
    <w:multiLevelType w:val="hybridMultilevel"/>
    <w:tmpl w:val="6532CC8A"/>
    <w:lvl w:ilvl="0" w:tplc="6F404B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829B86">
      <w:numFmt w:val="decimal"/>
      <w:lvlText w:val=""/>
      <w:lvlJc w:val="left"/>
    </w:lvl>
    <w:lvl w:ilvl="2" w:tplc="DC6CDFD4">
      <w:numFmt w:val="decimal"/>
      <w:lvlText w:val=""/>
      <w:lvlJc w:val="left"/>
    </w:lvl>
    <w:lvl w:ilvl="3" w:tplc="7E0629D2">
      <w:numFmt w:val="decimal"/>
      <w:lvlText w:val=""/>
      <w:lvlJc w:val="left"/>
    </w:lvl>
    <w:lvl w:ilvl="4" w:tplc="BA664E3C">
      <w:numFmt w:val="decimal"/>
      <w:lvlText w:val=""/>
      <w:lvlJc w:val="left"/>
    </w:lvl>
    <w:lvl w:ilvl="5" w:tplc="D440133E">
      <w:numFmt w:val="decimal"/>
      <w:lvlText w:val=""/>
      <w:lvlJc w:val="left"/>
    </w:lvl>
    <w:lvl w:ilvl="6" w:tplc="77986EB8">
      <w:numFmt w:val="decimal"/>
      <w:lvlText w:val=""/>
      <w:lvlJc w:val="left"/>
    </w:lvl>
    <w:lvl w:ilvl="7" w:tplc="EB68B1B0">
      <w:numFmt w:val="decimal"/>
      <w:lvlText w:val=""/>
      <w:lvlJc w:val="left"/>
    </w:lvl>
    <w:lvl w:ilvl="8" w:tplc="21A4D29E">
      <w:numFmt w:val="decimal"/>
      <w:lvlText w:val=""/>
      <w:lvlJc w:val="left"/>
    </w:lvl>
  </w:abstractNum>
  <w:abstractNum w:abstractNumId="4" w15:restartNumberingAfterBreak="0">
    <w:nsid w:val="0FEB5C69"/>
    <w:multiLevelType w:val="hybridMultilevel"/>
    <w:tmpl w:val="BF247936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1BD2B40"/>
    <w:multiLevelType w:val="hybridMultilevel"/>
    <w:tmpl w:val="D6146D64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56038E6"/>
    <w:multiLevelType w:val="hybridMultilevel"/>
    <w:tmpl w:val="3BDAA95C"/>
    <w:lvl w:ilvl="0" w:tplc="B9823B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40E2B0">
      <w:numFmt w:val="decimal"/>
      <w:lvlText w:val=""/>
      <w:lvlJc w:val="left"/>
    </w:lvl>
    <w:lvl w:ilvl="2" w:tplc="13D2C3C2">
      <w:numFmt w:val="decimal"/>
      <w:lvlText w:val=""/>
      <w:lvlJc w:val="left"/>
    </w:lvl>
    <w:lvl w:ilvl="3" w:tplc="653ABF96">
      <w:numFmt w:val="decimal"/>
      <w:lvlText w:val=""/>
      <w:lvlJc w:val="left"/>
    </w:lvl>
    <w:lvl w:ilvl="4" w:tplc="7B62C528">
      <w:numFmt w:val="decimal"/>
      <w:lvlText w:val=""/>
      <w:lvlJc w:val="left"/>
    </w:lvl>
    <w:lvl w:ilvl="5" w:tplc="295E5752">
      <w:numFmt w:val="decimal"/>
      <w:lvlText w:val=""/>
      <w:lvlJc w:val="left"/>
    </w:lvl>
    <w:lvl w:ilvl="6" w:tplc="6D6056F6">
      <w:numFmt w:val="decimal"/>
      <w:lvlText w:val=""/>
      <w:lvlJc w:val="left"/>
    </w:lvl>
    <w:lvl w:ilvl="7" w:tplc="92766506">
      <w:numFmt w:val="decimal"/>
      <w:lvlText w:val=""/>
      <w:lvlJc w:val="left"/>
    </w:lvl>
    <w:lvl w:ilvl="8" w:tplc="2F4024EA">
      <w:numFmt w:val="decimal"/>
      <w:lvlText w:val=""/>
      <w:lvlJc w:val="left"/>
    </w:lvl>
  </w:abstractNum>
  <w:abstractNum w:abstractNumId="7" w15:restartNumberingAfterBreak="0">
    <w:nsid w:val="1A1F4B1E"/>
    <w:multiLevelType w:val="hybridMultilevel"/>
    <w:tmpl w:val="02527BBE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1A3524B5"/>
    <w:multiLevelType w:val="hybridMultilevel"/>
    <w:tmpl w:val="D5E4287A"/>
    <w:lvl w:ilvl="0" w:tplc="5BA0A1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244AB8">
      <w:numFmt w:val="decimal"/>
      <w:lvlText w:val=""/>
      <w:lvlJc w:val="left"/>
    </w:lvl>
    <w:lvl w:ilvl="2" w:tplc="0A166E30">
      <w:numFmt w:val="decimal"/>
      <w:lvlText w:val=""/>
      <w:lvlJc w:val="left"/>
    </w:lvl>
    <w:lvl w:ilvl="3" w:tplc="98FEF61A">
      <w:numFmt w:val="decimal"/>
      <w:lvlText w:val=""/>
      <w:lvlJc w:val="left"/>
    </w:lvl>
    <w:lvl w:ilvl="4" w:tplc="0718A0D0">
      <w:numFmt w:val="decimal"/>
      <w:lvlText w:val=""/>
      <w:lvlJc w:val="left"/>
    </w:lvl>
    <w:lvl w:ilvl="5" w:tplc="C93C7CAA">
      <w:numFmt w:val="decimal"/>
      <w:lvlText w:val=""/>
      <w:lvlJc w:val="left"/>
    </w:lvl>
    <w:lvl w:ilvl="6" w:tplc="FE9EA288">
      <w:numFmt w:val="decimal"/>
      <w:lvlText w:val=""/>
      <w:lvlJc w:val="left"/>
    </w:lvl>
    <w:lvl w:ilvl="7" w:tplc="A23C52C0">
      <w:numFmt w:val="decimal"/>
      <w:lvlText w:val=""/>
      <w:lvlJc w:val="left"/>
    </w:lvl>
    <w:lvl w:ilvl="8" w:tplc="14F66B88">
      <w:numFmt w:val="decimal"/>
      <w:lvlText w:val=""/>
      <w:lvlJc w:val="left"/>
    </w:lvl>
  </w:abstractNum>
  <w:abstractNum w:abstractNumId="9" w15:restartNumberingAfterBreak="0">
    <w:nsid w:val="1CB7455B"/>
    <w:multiLevelType w:val="hybridMultilevel"/>
    <w:tmpl w:val="09BE3584"/>
    <w:lvl w:ilvl="0" w:tplc="79FE7B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0CBA7E">
      <w:numFmt w:val="decimal"/>
      <w:lvlText w:val=""/>
      <w:lvlJc w:val="left"/>
    </w:lvl>
    <w:lvl w:ilvl="2" w:tplc="FE8497DE">
      <w:numFmt w:val="decimal"/>
      <w:lvlText w:val=""/>
      <w:lvlJc w:val="left"/>
    </w:lvl>
    <w:lvl w:ilvl="3" w:tplc="A5DA08A0">
      <w:numFmt w:val="decimal"/>
      <w:lvlText w:val=""/>
      <w:lvlJc w:val="left"/>
    </w:lvl>
    <w:lvl w:ilvl="4" w:tplc="2C3A1A22">
      <w:numFmt w:val="decimal"/>
      <w:lvlText w:val=""/>
      <w:lvlJc w:val="left"/>
    </w:lvl>
    <w:lvl w:ilvl="5" w:tplc="133061B0">
      <w:numFmt w:val="decimal"/>
      <w:lvlText w:val=""/>
      <w:lvlJc w:val="left"/>
    </w:lvl>
    <w:lvl w:ilvl="6" w:tplc="1772BC56">
      <w:numFmt w:val="decimal"/>
      <w:lvlText w:val=""/>
      <w:lvlJc w:val="left"/>
    </w:lvl>
    <w:lvl w:ilvl="7" w:tplc="B66CF342">
      <w:numFmt w:val="decimal"/>
      <w:lvlText w:val=""/>
      <w:lvlJc w:val="left"/>
    </w:lvl>
    <w:lvl w:ilvl="8" w:tplc="BE566E70">
      <w:numFmt w:val="decimal"/>
      <w:lvlText w:val=""/>
      <w:lvlJc w:val="left"/>
    </w:lvl>
  </w:abstractNum>
  <w:abstractNum w:abstractNumId="10" w15:restartNumberingAfterBreak="0">
    <w:nsid w:val="20E705BE"/>
    <w:multiLevelType w:val="hybridMultilevel"/>
    <w:tmpl w:val="DD9EA4AC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213D6455"/>
    <w:multiLevelType w:val="hybridMultilevel"/>
    <w:tmpl w:val="970E8990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22805396"/>
    <w:multiLevelType w:val="hybridMultilevel"/>
    <w:tmpl w:val="ED56BD10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26AA1191"/>
    <w:multiLevelType w:val="hybridMultilevel"/>
    <w:tmpl w:val="4CBC526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82B3D39"/>
    <w:multiLevelType w:val="hybridMultilevel"/>
    <w:tmpl w:val="C5E4704A"/>
    <w:lvl w:ilvl="0" w:tplc="45FA0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940D28">
      <w:numFmt w:val="decimal"/>
      <w:lvlText w:val=""/>
      <w:lvlJc w:val="left"/>
    </w:lvl>
    <w:lvl w:ilvl="2" w:tplc="28A21892">
      <w:numFmt w:val="decimal"/>
      <w:lvlText w:val=""/>
      <w:lvlJc w:val="left"/>
    </w:lvl>
    <w:lvl w:ilvl="3" w:tplc="0ECE6122">
      <w:numFmt w:val="decimal"/>
      <w:lvlText w:val=""/>
      <w:lvlJc w:val="left"/>
    </w:lvl>
    <w:lvl w:ilvl="4" w:tplc="A8D20102">
      <w:numFmt w:val="decimal"/>
      <w:lvlText w:val=""/>
      <w:lvlJc w:val="left"/>
    </w:lvl>
    <w:lvl w:ilvl="5" w:tplc="1CA8A352">
      <w:numFmt w:val="decimal"/>
      <w:lvlText w:val=""/>
      <w:lvlJc w:val="left"/>
    </w:lvl>
    <w:lvl w:ilvl="6" w:tplc="11BCAD7E">
      <w:numFmt w:val="decimal"/>
      <w:lvlText w:val=""/>
      <w:lvlJc w:val="left"/>
    </w:lvl>
    <w:lvl w:ilvl="7" w:tplc="2A626D86">
      <w:numFmt w:val="decimal"/>
      <w:lvlText w:val=""/>
      <w:lvlJc w:val="left"/>
    </w:lvl>
    <w:lvl w:ilvl="8" w:tplc="42F4172E">
      <w:numFmt w:val="decimal"/>
      <w:lvlText w:val=""/>
      <w:lvlJc w:val="left"/>
    </w:lvl>
  </w:abstractNum>
  <w:abstractNum w:abstractNumId="15" w15:restartNumberingAfterBreak="0">
    <w:nsid w:val="29026E1E"/>
    <w:multiLevelType w:val="hybridMultilevel"/>
    <w:tmpl w:val="83641680"/>
    <w:lvl w:ilvl="0" w:tplc="ABCEA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F4C2EE">
      <w:numFmt w:val="decimal"/>
      <w:lvlText w:val=""/>
      <w:lvlJc w:val="left"/>
    </w:lvl>
    <w:lvl w:ilvl="2" w:tplc="DCC4D2B6">
      <w:numFmt w:val="decimal"/>
      <w:lvlText w:val=""/>
      <w:lvlJc w:val="left"/>
    </w:lvl>
    <w:lvl w:ilvl="3" w:tplc="06F07AD8">
      <w:numFmt w:val="decimal"/>
      <w:lvlText w:val=""/>
      <w:lvlJc w:val="left"/>
    </w:lvl>
    <w:lvl w:ilvl="4" w:tplc="20B40036">
      <w:numFmt w:val="decimal"/>
      <w:lvlText w:val=""/>
      <w:lvlJc w:val="left"/>
    </w:lvl>
    <w:lvl w:ilvl="5" w:tplc="582268BA">
      <w:numFmt w:val="decimal"/>
      <w:lvlText w:val=""/>
      <w:lvlJc w:val="left"/>
    </w:lvl>
    <w:lvl w:ilvl="6" w:tplc="0AF00F4A">
      <w:numFmt w:val="decimal"/>
      <w:lvlText w:val=""/>
      <w:lvlJc w:val="left"/>
    </w:lvl>
    <w:lvl w:ilvl="7" w:tplc="0D2EF250">
      <w:numFmt w:val="decimal"/>
      <w:lvlText w:val=""/>
      <w:lvlJc w:val="left"/>
    </w:lvl>
    <w:lvl w:ilvl="8" w:tplc="86084482">
      <w:numFmt w:val="decimal"/>
      <w:lvlText w:val=""/>
      <w:lvlJc w:val="left"/>
    </w:lvl>
  </w:abstractNum>
  <w:abstractNum w:abstractNumId="16" w15:restartNumberingAfterBreak="0">
    <w:nsid w:val="2B5805ED"/>
    <w:multiLevelType w:val="hybridMultilevel"/>
    <w:tmpl w:val="22B62B3C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2BDF41C2"/>
    <w:multiLevelType w:val="hybridMultilevel"/>
    <w:tmpl w:val="C59C7CD8"/>
    <w:lvl w:ilvl="0" w:tplc="EE4C5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D240CE">
      <w:numFmt w:val="decimal"/>
      <w:lvlText w:val=""/>
      <w:lvlJc w:val="left"/>
    </w:lvl>
    <w:lvl w:ilvl="2" w:tplc="A2F654A6">
      <w:numFmt w:val="decimal"/>
      <w:lvlText w:val=""/>
      <w:lvlJc w:val="left"/>
    </w:lvl>
    <w:lvl w:ilvl="3" w:tplc="FC54BD7C">
      <w:numFmt w:val="decimal"/>
      <w:lvlText w:val=""/>
      <w:lvlJc w:val="left"/>
    </w:lvl>
    <w:lvl w:ilvl="4" w:tplc="BE70772E">
      <w:numFmt w:val="decimal"/>
      <w:lvlText w:val=""/>
      <w:lvlJc w:val="left"/>
    </w:lvl>
    <w:lvl w:ilvl="5" w:tplc="800263E2">
      <w:numFmt w:val="decimal"/>
      <w:lvlText w:val=""/>
      <w:lvlJc w:val="left"/>
    </w:lvl>
    <w:lvl w:ilvl="6" w:tplc="5DF62FCE">
      <w:numFmt w:val="decimal"/>
      <w:lvlText w:val=""/>
      <w:lvlJc w:val="left"/>
    </w:lvl>
    <w:lvl w:ilvl="7" w:tplc="62FCF10A">
      <w:numFmt w:val="decimal"/>
      <w:lvlText w:val=""/>
      <w:lvlJc w:val="left"/>
    </w:lvl>
    <w:lvl w:ilvl="8" w:tplc="C4544F36">
      <w:numFmt w:val="decimal"/>
      <w:lvlText w:val=""/>
      <w:lvlJc w:val="left"/>
    </w:lvl>
  </w:abstractNum>
  <w:abstractNum w:abstractNumId="18" w15:restartNumberingAfterBreak="0">
    <w:nsid w:val="2E7036D4"/>
    <w:multiLevelType w:val="hybridMultilevel"/>
    <w:tmpl w:val="57D63460"/>
    <w:lvl w:ilvl="0" w:tplc="B06ED9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0AE4BD6">
      <w:numFmt w:val="decimal"/>
      <w:lvlText w:val=""/>
      <w:lvlJc w:val="left"/>
    </w:lvl>
    <w:lvl w:ilvl="2" w:tplc="D3D89706">
      <w:numFmt w:val="decimal"/>
      <w:lvlText w:val=""/>
      <w:lvlJc w:val="left"/>
    </w:lvl>
    <w:lvl w:ilvl="3" w:tplc="32681EAA">
      <w:numFmt w:val="decimal"/>
      <w:lvlText w:val=""/>
      <w:lvlJc w:val="left"/>
    </w:lvl>
    <w:lvl w:ilvl="4" w:tplc="CE7612BA">
      <w:numFmt w:val="decimal"/>
      <w:lvlText w:val=""/>
      <w:lvlJc w:val="left"/>
    </w:lvl>
    <w:lvl w:ilvl="5" w:tplc="E6D4E1DA">
      <w:numFmt w:val="decimal"/>
      <w:lvlText w:val=""/>
      <w:lvlJc w:val="left"/>
    </w:lvl>
    <w:lvl w:ilvl="6" w:tplc="F4B211FC">
      <w:numFmt w:val="decimal"/>
      <w:lvlText w:val=""/>
      <w:lvlJc w:val="left"/>
    </w:lvl>
    <w:lvl w:ilvl="7" w:tplc="35EC2414">
      <w:numFmt w:val="decimal"/>
      <w:lvlText w:val=""/>
      <w:lvlJc w:val="left"/>
    </w:lvl>
    <w:lvl w:ilvl="8" w:tplc="96CCA438">
      <w:numFmt w:val="decimal"/>
      <w:lvlText w:val=""/>
      <w:lvlJc w:val="left"/>
    </w:lvl>
  </w:abstractNum>
  <w:abstractNum w:abstractNumId="19" w15:restartNumberingAfterBreak="0">
    <w:nsid w:val="334A5865"/>
    <w:multiLevelType w:val="hybridMultilevel"/>
    <w:tmpl w:val="DE945ED2"/>
    <w:lvl w:ilvl="0" w:tplc="318081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B423A4">
      <w:numFmt w:val="decimal"/>
      <w:lvlText w:val=""/>
      <w:lvlJc w:val="left"/>
    </w:lvl>
    <w:lvl w:ilvl="2" w:tplc="B7749610">
      <w:numFmt w:val="decimal"/>
      <w:lvlText w:val=""/>
      <w:lvlJc w:val="left"/>
    </w:lvl>
    <w:lvl w:ilvl="3" w:tplc="50E61A6E">
      <w:numFmt w:val="decimal"/>
      <w:lvlText w:val=""/>
      <w:lvlJc w:val="left"/>
    </w:lvl>
    <w:lvl w:ilvl="4" w:tplc="5B5C38AE">
      <w:numFmt w:val="decimal"/>
      <w:lvlText w:val=""/>
      <w:lvlJc w:val="left"/>
    </w:lvl>
    <w:lvl w:ilvl="5" w:tplc="CD025E56">
      <w:numFmt w:val="decimal"/>
      <w:lvlText w:val=""/>
      <w:lvlJc w:val="left"/>
    </w:lvl>
    <w:lvl w:ilvl="6" w:tplc="97F2C1EC">
      <w:numFmt w:val="decimal"/>
      <w:lvlText w:val=""/>
      <w:lvlJc w:val="left"/>
    </w:lvl>
    <w:lvl w:ilvl="7" w:tplc="2F6A7986">
      <w:numFmt w:val="decimal"/>
      <w:lvlText w:val=""/>
      <w:lvlJc w:val="left"/>
    </w:lvl>
    <w:lvl w:ilvl="8" w:tplc="8F1A4FEC">
      <w:numFmt w:val="decimal"/>
      <w:lvlText w:val=""/>
      <w:lvlJc w:val="left"/>
    </w:lvl>
  </w:abstractNum>
  <w:abstractNum w:abstractNumId="20" w15:restartNumberingAfterBreak="0">
    <w:nsid w:val="3EB01B1F"/>
    <w:multiLevelType w:val="hybridMultilevel"/>
    <w:tmpl w:val="461611F6"/>
    <w:lvl w:ilvl="0" w:tplc="6E6463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CCF8BA">
      <w:numFmt w:val="decimal"/>
      <w:lvlText w:val=""/>
      <w:lvlJc w:val="left"/>
    </w:lvl>
    <w:lvl w:ilvl="2" w:tplc="96CED326">
      <w:numFmt w:val="decimal"/>
      <w:lvlText w:val=""/>
      <w:lvlJc w:val="left"/>
    </w:lvl>
    <w:lvl w:ilvl="3" w:tplc="FE1C2D4A">
      <w:numFmt w:val="decimal"/>
      <w:lvlText w:val=""/>
      <w:lvlJc w:val="left"/>
    </w:lvl>
    <w:lvl w:ilvl="4" w:tplc="F78A2910">
      <w:numFmt w:val="decimal"/>
      <w:lvlText w:val=""/>
      <w:lvlJc w:val="left"/>
    </w:lvl>
    <w:lvl w:ilvl="5" w:tplc="AEBA9462">
      <w:numFmt w:val="decimal"/>
      <w:lvlText w:val=""/>
      <w:lvlJc w:val="left"/>
    </w:lvl>
    <w:lvl w:ilvl="6" w:tplc="08E0E9A8">
      <w:numFmt w:val="decimal"/>
      <w:lvlText w:val=""/>
      <w:lvlJc w:val="left"/>
    </w:lvl>
    <w:lvl w:ilvl="7" w:tplc="7998616E">
      <w:numFmt w:val="decimal"/>
      <w:lvlText w:val=""/>
      <w:lvlJc w:val="left"/>
    </w:lvl>
    <w:lvl w:ilvl="8" w:tplc="142C1F54">
      <w:numFmt w:val="decimal"/>
      <w:lvlText w:val=""/>
      <w:lvlJc w:val="left"/>
    </w:lvl>
  </w:abstractNum>
  <w:abstractNum w:abstractNumId="21" w15:restartNumberingAfterBreak="0">
    <w:nsid w:val="4E833767"/>
    <w:multiLevelType w:val="hybridMultilevel"/>
    <w:tmpl w:val="6210575C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4F787482"/>
    <w:multiLevelType w:val="hybridMultilevel"/>
    <w:tmpl w:val="BA749900"/>
    <w:lvl w:ilvl="0" w:tplc="190EAB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EE774C">
      <w:numFmt w:val="decimal"/>
      <w:lvlText w:val=""/>
      <w:lvlJc w:val="left"/>
    </w:lvl>
    <w:lvl w:ilvl="2" w:tplc="40ECEFB8">
      <w:numFmt w:val="decimal"/>
      <w:lvlText w:val=""/>
      <w:lvlJc w:val="left"/>
    </w:lvl>
    <w:lvl w:ilvl="3" w:tplc="29D2E750">
      <w:numFmt w:val="decimal"/>
      <w:lvlText w:val=""/>
      <w:lvlJc w:val="left"/>
    </w:lvl>
    <w:lvl w:ilvl="4" w:tplc="6CCC3A16">
      <w:numFmt w:val="decimal"/>
      <w:lvlText w:val=""/>
      <w:lvlJc w:val="left"/>
    </w:lvl>
    <w:lvl w:ilvl="5" w:tplc="B184BD24">
      <w:numFmt w:val="decimal"/>
      <w:lvlText w:val=""/>
      <w:lvlJc w:val="left"/>
    </w:lvl>
    <w:lvl w:ilvl="6" w:tplc="BCDA754E">
      <w:numFmt w:val="decimal"/>
      <w:lvlText w:val=""/>
      <w:lvlJc w:val="left"/>
    </w:lvl>
    <w:lvl w:ilvl="7" w:tplc="98DCD942">
      <w:numFmt w:val="decimal"/>
      <w:lvlText w:val=""/>
      <w:lvlJc w:val="left"/>
    </w:lvl>
    <w:lvl w:ilvl="8" w:tplc="62165CE6">
      <w:numFmt w:val="decimal"/>
      <w:lvlText w:val=""/>
      <w:lvlJc w:val="left"/>
    </w:lvl>
  </w:abstractNum>
  <w:abstractNum w:abstractNumId="23" w15:restartNumberingAfterBreak="0">
    <w:nsid w:val="503E2B33"/>
    <w:multiLevelType w:val="hybridMultilevel"/>
    <w:tmpl w:val="DF6AA21E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510E44F3"/>
    <w:multiLevelType w:val="hybridMultilevel"/>
    <w:tmpl w:val="B3624B30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54225518"/>
    <w:multiLevelType w:val="hybridMultilevel"/>
    <w:tmpl w:val="76EEF4C0"/>
    <w:lvl w:ilvl="0" w:tplc="343C49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70E79E">
      <w:numFmt w:val="decimal"/>
      <w:lvlText w:val=""/>
      <w:lvlJc w:val="left"/>
    </w:lvl>
    <w:lvl w:ilvl="2" w:tplc="53D0C52E">
      <w:numFmt w:val="decimal"/>
      <w:lvlText w:val=""/>
      <w:lvlJc w:val="left"/>
    </w:lvl>
    <w:lvl w:ilvl="3" w:tplc="317A9BAE">
      <w:numFmt w:val="decimal"/>
      <w:lvlText w:val=""/>
      <w:lvlJc w:val="left"/>
    </w:lvl>
    <w:lvl w:ilvl="4" w:tplc="021095E4">
      <w:numFmt w:val="decimal"/>
      <w:lvlText w:val=""/>
      <w:lvlJc w:val="left"/>
    </w:lvl>
    <w:lvl w:ilvl="5" w:tplc="F328E644">
      <w:numFmt w:val="decimal"/>
      <w:lvlText w:val=""/>
      <w:lvlJc w:val="left"/>
    </w:lvl>
    <w:lvl w:ilvl="6" w:tplc="6A76B244">
      <w:numFmt w:val="decimal"/>
      <w:lvlText w:val=""/>
      <w:lvlJc w:val="left"/>
    </w:lvl>
    <w:lvl w:ilvl="7" w:tplc="7E7E046C">
      <w:numFmt w:val="decimal"/>
      <w:lvlText w:val=""/>
      <w:lvlJc w:val="left"/>
    </w:lvl>
    <w:lvl w:ilvl="8" w:tplc="1E1C61D2">
      <w:numFmt w:val="decimal"/>
      <w:lvlText w:val=""/>
      <w:lvlJc w:val="left"/>
    </w:lvl>
  </w:abstractNum>
  <w:abstractNum w:abstractNumId="26" w15:restartNumberingAfterBreak="0">
    <w:nsid w:val="569550BB"/>
    <w:multiLevelType w:val="hybridMultilevel"/>
    <w:tmpl w:val="A896049C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79E222B"/>
    <w:multiLevelType w:val="hybridMultilevel"/>
    <w:tmpl w:val="E6B8D0A0"/>
    <w:lvl w:ilvl="0" w:tplc="1410F1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04F55A">
      <w:numFmt w:val="decimal"/>
      <w:lvlText w:val=""/>
      <w:lvlJc w:val="left"/>
    </w:lvl>
    <w:lvl w:ilvl="2" w:tplc="04CEA532">
      <w:numFmt w:val="decimal"/>
      <w:lvlText w:val=""/>
      <w:lvlJc w:val="left"/>
    </w:lvl>
    <w:lvl w:ilvl="3" w:tplc="F27E4ACA">
      <w:numFmt w:val="decimal"/>
      <w:lvlText w:val=""/>
      <w:lvlJc w:val="left"/>
    </w:lvl>
    <w:lvl w:ilvl="4" w:tplc="BB5C47A6">
      <w:numFmt w:val="decimal"/>
      <w:lvlText w:val=""/>
      <w:lvlJc w:val="left"/>
    </w:lvl>
    <w:lvl w:ilvl="5" w:tplc="0B7614DA">
      <w:numFmt w:val="decimal"/>
      <w:lvlText w:val=""/>
      <w:lvlJc w:val="left"/>
    </w:lvl>
    <w:lvl w:ilvl="6" w:tplc="5D54C95E">
      <w:numFmt w:val="decimal"/>
      <w:lvlText w:val=""/>
      <w:lvlJc w:val="left"/>
    </w:lvl>
    <w:lvl w:ilvl="7" w:tplc="CCC66E80">
      <w:numFmt w:val="decimal"/>
      <w:lvlText w:val=""/>
      <w:lvlJc w:val="left"/>
    </w:lvl>
    <w:lvl w:ilvl="8" w:tplc="B094D088">
      <w:numFmt w:val="decimal"/>
      <w:lvlText w:val=""/>
      <w:lvlJc w:val="left"/>
    </w:lvl>
  </w:abstractNum>
  <w:abstractNum w:abstractNumId="28" w15:restartNumberingAfterBreak="0">
    <w:nsid w:val="58A50D99"/>
    <w:multiLevelType w:val="hybridMultilevel"/>
    <w:tmpl w:val="A83C8272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5BC55AAE"/>
    <w:multiLevelType w:val="hybridMultilevel"/>
    <w:tmpl w:val="0D608C68"/>
    <w:lvl w:ilvl="0" w:tplc="D2A6A7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B2F3EA">
      <w:numFmt w:val="decimal"/>
      <w:lvlText w:val=""/>
      <w:lvlJc w:val="left"/>
    </w:lvl>
    <w:lvl w:ilvl="2" w:tplc="12B88130">
      <w:numFmt w:val="decimal"/>
      <w:lvlText w:val=""/>
      <w:lvlJc w:val="left"/>
    </w:lvl>
    <w:lvl w:ilvl="3" w:tplc="76AE8C76">
      <w:numFmt w:val="decimal"/>
      <w:lvlText w:val=""/>
      <w:lvlJc w:val="left"/>
    </w:lvl>
    <w:lvl w:ilvl="4" w:tplc="35ECE996">
      <w:numFmt w:val="decimal"/>
      <w:lvlText w:val=""/>
      <w:lvlJc w:val="left"/>
    </w:lvl>
    <w:lvl w:ilvl="5" w:tplc="BEC65B58">
      <w:numFmt w:val="decimal"/>
      <w:lvlText w:val=""/>
      <w:lvlJc w:val="left"/>
    </w:lvl>
    <w:lvl w:ilvl="6" w:tplc="C71C05DA">
      <w:numFmt w:val="decimal"/>
      <w:lvlText w:val=""/>
      <w:lvlJc w:val="left"/>
    </w:lvl>
    <w:lvl w:ilvl="7" w:tplc="E8407F1C">
      <w:numFmt w:val="decimal"/>
      <w:lvlText w:val=""/>
      <w:lvlJc w:val="left"/>
    </w:lvl>
    <w:lvl w:ilvl="8" w:tplc="CF2C4456">
      <w:numFmt w:val="decimal"/>
      <w:lvlText w:val=""/>
      <w:lvlJc w:val="left"/>
    </w:lvl>
  </w:abstractNum>
  <w:abstractNum w:abstractNumId="30" w15:restartNumberingAfterBreak="0">
    <w:nsid w:val="5DA82D6B"/>
    <w:multiLevelType w:val="hybridMultilevel"/>
    <w:tmpl w:val="FA34424C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00D235E"/>
    <w:multiLevelType w:val="hybridMultilevel"/>
    <w:tmpl w:val="1F60FA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04A2EFD"/>
    <w:multiLevelType w:val="hybridMultilevel"/>
    <w:tmpl w:val="DC08AA5C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611641A7"/>
    <w:multiLevelType w:val="hybridMultilevel"/>
    <w:tmpl w:val="A886B0AE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 w15:restartNumberingAfterBreak="0">
    <w:nsid w:val="613B5E4E"/>
    <w:multiLevelType w:val="hybridMultilevel"/>
    <w:tmpl w:val="433E00E4"/>
    <w:lvl w:ilvl="0" w:tplc="682AB2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0A0FFA">
      <w:numFmt w:val="decimal"/>
      <w:lvlText w:val=""/>
      <w:lvlJc w:val="left"/>
    </w:lvl>
    <w:lvl w:ilvl="2" w:tplc="5DCA6A70">
      <w:numFmt w:val="decimal"/>
      <w:lvlText w:val=""/>
      <w:lvlJc w:val="left"/>
    </w:lvl>
    <w:lvl w:ilvl="3" w:tplc="E8828110">
      <w:numFmt w:val="decimal"/>
      <w:lvlText w:val=""/>
      <w:lvlJc w:val="left"/>
    </w:lvl>
    <w:lvl w:ilvl="4" w:tplc="B21C5FB0">
      <w:numFmt w:val="decimal"/>
      <w:lvlText w:val=""/>
      <w:lvlJc w:val="left"/>
    </w:lvl>
    <w:lvl w:ilvl="5" w:tplc="5AFCEE22">
      <w:numFmt w:val="decimal"/>
      <w:lvlText w:val=""/>
      <w:lvlJc w:val="left"/>
    </w:lvl>
    <w:lvl w:ilvl="6" w:tplc="49FE05F6">
      <w:numFmt w:val="decimal"/>
      <w:lvlText w:val=""/>
      <w:lvlJc w:val="left"/>
    </w:lvl>
    <w:lvl w:ilvl="7" w:tplc="FFDEA494">
      <w:numFmt w:val="decimal"/>
      <w:lvlText w:val=""/>
      <w:lvlJc w:val="left"/>
    </w:lvl>
    <w:lvl w:ilvl="8" w:tplc="4F422DB6">
      <w:numFmt w:val="decimal"/>
      <w:lvlText w:val=""/>
      <w:lvlJc w:val="left"/>
    </w:lvl>
  </w:abstractNum>
  <w:abstractNum w:abstractNumId="35" w15:restartNumberingAfterBreak="0">
    <w:nsid w:val="61456C57"/>
    <w:multiLevelType w:val="hybridMultilevel"/>
    <w:tmpl w:val="0A641348"/>
    <w:lvl w:ilvl="0" w:tplc="1FF43F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20EEA6">
      <w:numFmt w:val="decimal"/>
      <w:lvlText w:val=""/>
      <w:lvlJc w:val="left"/>
    </w:lvl>
    <w:lvl w:ilvl="2" w:tplc="E5965A9A">
      <w:numFmt w:val="decimal"/>
      <w:lvlText w:val=""/>
      <w:lvlJc w:val="left"/>
    </w:lvl>
    <w:lvl w:ilvl="3" w:tplc="37DE8EC2">
      <w:numFmt w:val="decimal"/>
      <w:lvlText w:val=""/>
      <w:lvlJc w:val="left"/>
    </w:lvl>
    <w:lvl w:ilvl="4" w:tplc="0CEC2C00">
      <w:numFmt w:val="decimal"/>
      <w:lvlText w:val=""/>
      <w:lvlJc w:val="left"/>
    </w:lvl>
    <w:lvl w:ilvl="5" w:tplc="778A6EB2">
      <w:numFmt w:val="decimal"/>
      <w:lvlText w:val=""/>
      <w:lvlJc w:val="left"/>
    </w:lvl>
    <w:lvl w:ilvl="6" w:tplc="3334DCC2">
      <w:numFmt w:val="decimal"/>
      <w:lvlText w:val=""/>
      <w:lvlJc w:val="left"/>
    </w:lvl>
    <w:lvl w:ilvl="7" w:tplc="9AEE035E">
      <w:numFmt w:val="decimal"/>
      <w:lvlText w:val=""/>
      <w:lvlJc w:val="left"/>
    </w:lvl>
    <w:lvl w:ilvl="8" w:tplc="9CD4F5BA">
      <w:numFmt w:val="decimal"/>
      <w:lvlText w:val=""/>
      <w:lvlJc w:val="left"/>
    </w:lvl>
  </w:abstractNum>
  <w:abstractNum w:abstractNumId="36" w15:restartNumberingAfterBreak="0">
    <w:nsid w:val="62005F1B"/>
    <w:multiLevelType w:val="hybridMultilevel"/>
    <w:tmpl w:val="8FFE8B2E"/>
    <w:lvl w:ilvl="0" w:tplc="D0F25E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047926">
      <w:numFmt w:val="decimal"/>
      <w:lvlText w:val=""/>
      <w:lvlJc w:val="left"/>
    </w:lvl>
    <w:lvl w:ilvl="2" w:tplc="12021B8E">
      <w:numFmt w:val="decimal"/>
      <w:lvlText w:val=""/>
      <w:lvlJc w:val="left"/>
    </w:lvl>
    <w:lvl w:ilvl="3" w:tplc="94E6DA28">
      <w:numFmt w:val="decimal"/>
      <w:lvlText w:val=""/>
      <w:lvlJc w:val="left"/>
    </w:lvl>
    <w:lvl w:ilvl="4" w:tplc="AAB42E58">
      <w:numFmt w:val="decimal"/>
      <w:lvlText w:val=""/>
      <w:lvlJc w:val="left"/>
    </w:lvl>
    <w:lvl w:ilvl="5" w:tplc="3A88C832">
      <w:numFmt w:val="decimal"/>
      <w:lvlText w:val=""/>
      <w:lvlJc w:val="left"/>
    </w:lvl>
    <w:lvl w:ilvl="6" w:tplc="B3DA2FDE">
      <w:numFmt w:val="decimal"/>
      <w:lvlText w:val=""/>
      <w:lvlJc w:val="left"/>
    </w:lvl>
    <w:lvl w:ilvl="7" w:tplc="B3AA36BA">
      <w:numFmt w:val="decimal"/>
      <w:lvlText w:val=""/>
      <w:lvlJc w:val="left"/>
    </w:lvl>
    <w:lvl w:ilvl="8" w:tplc="F558C882">
      <w:numFmt w:val="decimal"/>
      <w:lvlText w:val=""/>
      <w:lvlJc w:val="left"/>
    </w:lvl>
  </w:abstractNum>
  <w:abstractNum w:abstractNumId="37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5CF7F8A"/>
    <w:multiLevelType w:val="hybridMultilevel"/>
    <w:tmpl w:val="3A88F512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66A21FAD"/>
    <w:multiLevelType w:val="hybridMultilevel"/>
    <w:tmpl w:val="BD46D398"/>
    <w:lvl w:ilvl="0" w:tplc="E5EAE8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507694">
      <w:numFmt w:val="decimal"/>
      <w:lvlText w:val=""/>
      <w:lvlJc w:val="left"/>
    </w:lvl>
    <w:lvl w:ilvl="2" w:tplc="7376E856">
      <w:numFmt w:val="decimal"/>
      <w:lvlText w:val=""/>
      <w:lvlJc w:val="left"/>
    </w:lvl>
    <w:lvl w:ilvl="3" w:tplc="D54C59BA">
      <w:numFmt w:val="decimal"/>
      <w:lvlText w:val=""/>
      <w:lvlJc w:val="left"/>
    </w:lvl>
    <w:lvl w:ilvl="4" w:tplc="AE1021D6">
      <w:numFmt w:val="decimal"/>
      <w:lvlText w:val=""/>
      <w:lvlJc w:val="left"/>
    </w:lvl>
    <w:lvl w:ilvl="5" w:tplc="6B88C7DA">
      <w:numFmt w:val="decimal"/>
      <w:lvlText w:val=""/>
      <w:lvlJc w:val="left"/>
    </w:lvl>
    <w:lvl w:ilvl="6" w:tplc="A19A0CEA">
      <w:numFmt w:val="decimal"/>
      <w:lvlText w:val=""/>
      <w:lvlJc w:val="left"/>
    </w:lvl>
    <w:lvl w:ilvl="7" w:tplc="E40AEF76">
      <w:numFmt w:val="decimal"/>
      <w:lvlText w:val=""/>
      <w:lvlJc w:val="left"/>
    </w:lvl>
    <w:lvl w:ilvl="8" w:tplc="0108DBD4">
      <w:numFmt w:val="decimal"/>
      <w:lvlText w:val=""/>
      <w:lvlJc w:val="left"/>
    </w:lvl>
  </w:abstractNum>
  <w:abstractNum w:abstractNumId="40" w15:restartNumberingAfterBreak="0">
    <w:nsid w:val="6B1D788C"/>
    <w:multiLevelType w:val="hybridMultilevel"/>
    <w:tmpl w:val="BB8EDF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BE90724"/>
    <w:multiLevelType w:val="hybridMultilevel"/>
    <w:tmpl w:val="46CC883C"/>
    <w:lvl w:ilvl="0" w:tplc="CE6EF1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383E46">
      <w:numFmt w:val="decimal"/>
      <w:lvlText w:val=""/>
      <w:lvlJc w:val="left"/>
    </w:lvl>
    <w:lvl w:ilvl="2" w:tplc="74BE146A">
      <w:numFmt w:val="decimal"/>
      <w:lvlText w:val=""/>
      <w:lvlJc w:val="left"/>
    </w:lvl>
    <w:lvl w:ilvl="3" w:tplc="A588DB52">
      <w:numFmt w:val="decimal"/>
      <w:lvlText w:val=""/>
      <w:lvlJc w:val="left"/>
    </w:lvl>
    <w:lvl w:ilvl="4" w:tplc="69C4086A">
      <w:numFmt w:val="decimal"/>
      <w:lvlText w:val=""/>
      <w:lvlJc w:val="left"/>
    </w:lvl>
    <w:lvl w:ilvl="5" w:tplc="369A0682">
      <w:numFmt w:val="decimal"/>
      <w:lvlText w:val=""/>
      <w:lvlJc w:val="left"/>
    </w:lvl>
    <w:lvl w:ilvl="6" w:tplc="14F20ACE">
      <w:numFmt w:val="decimal"/>
      <w:lvlText w:val=""/>
      <w:lvlJc w:val="left"/>
    </w:lvl>
    <w:lvl w:ilvl="7" w:tplc="CA76B6A0">
      <w:numFmt w:val="decimal"/>
      <w:lvlText w:val=""/>
      <w:lvlJc w:val="left"/>
    </w:lvl>
    <w:lvl w:ilvl="8" w:tplc="862E0C7E">
      <w:numFmt w:val="decimal"/>
      <w:lvlText w:val=""/>
      <w:lvlJc w:val="left"/>
    </w:lvl>
  </w:abstractNum>
  <w:abstractNum w:abstractNumId="42" w15:restartNumberingAfterBreak="0">
    <w:nsid w:val="6EB7201D"/>
    <w:multiLevelType w:val="hybridMultilevel"/>
    <w:tmpl w:val="5FC6B00E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70AA68B2"/>
    <w:multiLevelType w:val="hybridMultilevel"/>
    <w:tmpl w:val="A0A46566"/>
    <w:lvl w:ilvl="0" w:tplc="84040F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587D4C">
      <w:numFmt w:val="decimal"/>
      <w:lvlText w:val=""/>
      <w:lvlJc w:val="left"/>
    </w:lvl>
    <w:lvl w:ilvl="2" w:tplc="321E33A6">
      <w:numFmt w:val="decimal"/>
      <w:lvlText w:val=""/>
      <w:lvlJc w:val="left"/>
    </w:lvl>
    <w:lvl w:ilvl="3" w:tplc="F33E5932">
      <w:numFmt w:val="decimal"/>
      <w:lvlText w:val=""/>
      <w:lvlJc w:val="left"/>
    </w:lvl>
    <w:lvl w:ilvl="4" w:tplc="6F1C0632">
      <w:numFmt w:val="decimal"/>
      <w:lvlText w:val=""/>
      <w:lvlJc w:val="left"/>
    </w:lvl>
    <w:lvl w:ilvl="5" w:tplc="23AA8B08">
      <w:numFmt w:val="decimal"/>
      <w:lvlText w:val=""/>
      <w:lvlJc w:val="left"/>
    </w:lvl>
    <w:lvl w:ilvl="6" w:tplc="47502A50">
      <w:numFmt w:val="decimal"/>
      <w:lvlText w:val=""/>
      <w:lvlJc w:val="left"/>
    </w:lvl>
    <w:lvl w:ilvl="7" w:tplc="8E50FEAC">
      <w:numFmt w:val="decimal"/>
      <w:lvlText w:val=""/>
      <w:lvlJc w:val="left"/>
    </w:lvl>
    <w:lvl w:ilvl="8" w:tplc="A6B6185C">
      <w:numFmt w:val="decimal"/>
      <w:lvlText w:val=""/>
      <w:lvlJc w:val="left"/>
    </w:lvl>
  </w:abstractNum>
  <w:abstractNum w:abstractNumId="44" w15:restartNumberingAfterBreak="0">
    <w:nsid w:val="72190315"/>
    <w:multiLevelType w:val="hybridMultilevel"/>
    <w:tmpl w:val="DA9AED42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5" w15:restartNumberingAfterBreak="0">
    <w:nsid w:val="72D81E4D"/>
    <w:multiLevelType w:val="hybridMultilevel"/>
    <w:tmpl w:val="3676BB18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6" w15:restartNumberingAfterBreak="0">
    <w:nsid w:val="7907457F"/>
    <w:multiLevelType w:val="hybridMultilevel"/>
    <w:tmpl w:val="9A645B62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7" w15:restartNumberingAfterBreak="0">
    <w:nsid w:val="7F1E79CD"/>
    <w:multiLevelType w:val="hybridMultilevel"/>
    <w:tmpl w:val="F4726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869102">
    <w:abstractNumId w:val="37"/>
  </w:num>
  <w:num w:numId="2" w16cid:durableId="1589077058">
    <w:abstractNumId w:val="2"/>
  </w:num>
  <w:num w:numId="3" w16cid:durableId="791020002">
    <w:abstractNumId w:val="31"/>
  </w:num>
  <w:num w:numId="4" w16cid:durableId="1923370294">
    <w:abstractNumId w:val="47"/>
  </w:num>
  <w:num w:numId="5" w16cid:durableId="74330010">
    <w:abstractNumId w:val="40"/>
  </w:num>
  <w:num w:numId="6" w16cid:durableId="1090543171">
    <w:abstractNumId w:val="1"/>
  </w:num>
  <w:num w:numId="7" w16cid:durableId="504590263">
    <w:abstractNumId w:val="35"/>
  </w:num>
  <w:num w:numId="8" w16cid:durableId="820078348">
    <w:abstractNumId w:val="29"/>
  </w:num>
  <w:num w:numId="9" w16cid:durableId="79255177">
    <w:abstractNumId w:val="0"/>
  </w:num>
  <w:num w:numId="10" w16cid:durableId="397632598">
    <w:abstractNumId w:val="34"/>
  </w:num>
  <w:num w:numId="11" w16cid:durableId="1137062573">
    <w:abstractNumId w:val="25"/>
  </w:num>
  <w:num w:numId="12" w16cid:durableId="658267219">
    <w:abstractNumId w:val="3"/>
  </w:num>
  <w:num w:numId="13" w16cid:durableId="1530727048">
    <w:abstractNumId w:val="43"/>
  </w:num>
  <w:num w:numId="14" w16cid:durableId="164590218">
    <w:abstractNumId w:val="18"/>
  </w:num>
  <w:num w:numId="15" w16cid:durableId="1427535336">
    <w:abstractNumId w:val="9"/>
  </w:num>
  <w:num w:numId="16" w16cid:durableId="150171972">
    <w:abstractNumId w:val="19"/>
  </w:num>
  <w:num w:numId="17" w16cid:durableId="1382753253">
    <w:abstractNumId w:val="20"/>
  </w:num>
  <w:num w:numId="18" w16cid:durableId="1082293088">
    <w:abstractNumId w:val="39"/>
  </w:num>
  <w:num w:numId="19" w16cid:durableId="770703942">
    <w:abstractNumId w:val="41"/>
  </w:num>
  <w:num w:numId="20" w16cid:durableId="1623414992">
    <w:abstractNumId w:val="17"/>
  </w:num>
  <w:num w:numId="21" w16cid:durableId="2005886993">
    <w:abstractNumId w:val="6"/>
  </w:num>
  <w:num w:numId="22" w16cid:durableId="1855462658">
    <w:abstractNumId w:val="8"/>
  </w:num>
  <w:num w:numId="23" w16cid:durableId="805123961">
    <w:abstractNumId w:val="36"/>
  </w:num>
  <w:num w:numId="24" w16cid:durableId="1163081407">
    <w:abstractNumId w:val="15"/>
  </w:num>
  <w:num w:numId="25" w16cid:durableId="1781299179">
    <w:abstractNumId w:val="22"/>
  </w:num>
  <w:num w:numId="26" w16cid:durableId="1826121844">
    <w:abstractNumId w:val="14"/>
  </w:num>
  <w:num w:numId="27" w16cid:durableId="1539850169">
    <w:abstractNumId w:val="27"/>
  </w:num>
  <w:num w:numId="28" w16cid:durableId="580987155">
    <w:abstractNumId w:val="38"/>
  </w:num>
  <w:num w:numId="29" w16cid:durableId="1387335751">
    <w:abstractNumId w:val="7"/>
  </w:num>
  <w:num w:numId="30" w16cid:durableId="742991658">
    <w:abstractNumId w:val="11"/>
  </w:num>
  <w:num w:numId="31" w16cid:durableId="825972892">
    <w:abstractNumId w:val="13"/>
  </w:num>
  <w:num w:numId="32" w16cid:durableId="1289242177">
    <w:abstractNumId w:val="44"/>
  </w:num>
  <w:num w:numId="33" w16cid:durableId="386612797">
    <w:abstractNumId w:val="32"/>
  </w:num>
  <w:num w:numId="34" w16cid:durableId="1319847617">
    <w:abstractNumId w:val="10"/>
  </w:num>
  <w:num w:numId="35" w16cid:durableId="1820267917">
    <w:abstractNumId w:val="42"/>
  </w:num>
  <w:num w:numId="36" w16cid:durableId="547844157">
    <w:abstractNumId w:val="5"/>
  </w:num>
  <w:num w:numId="37" w16cid:durableId="350567922">
    <w:abstractNumId w:val="12"/>
  </w:num>
  <w:num w:numId="38" w16cid:durableId="2027826804">
    <w:abstractNumId w:val="33"/>
  </w:num>
  <w:num w:numId="39" w16cid:durableId="1875534440">
    <w:abstractNumId w:val="46"/>
  </w:num>
  <w:num w:numId="40" w16cid:durableId="1270504762">
    <w:abstractNumId w:val="21"/>
  </w:num>
  <w:num w:numId="41" w16cid:durableId="2076509099">
    <w:abstractNumId w:val="28"/>
  </w:num>
  <w:num w:numId="42" w16cid:durableId="1048259122">
    <w:abstractNumId w:val="45"/>
  </w:num>
  <w:num w:numId="43" w16cid:durableId="585378706">
    <w:abstractNumId w:val="16"/>
  </w:num>
  <w:num w:numId="44" w16cid:durableId="1486240356">
    <w:abstractNumId w:val="26"/>
  </w:num>
  <w:num w:numId="45" w16cid:durableId="826089375">
    <w:abstractNumId w:val="23"/>
  </w:num>
  <w:num w:numId="46" w16cid:durableId="210925444">
    <w:abstractNumId w:val="24"/>
  </w:num>
  <w:num w:numId="47" w16cid:durableId="1702901980">
    <w:abstractNumId w:val="4"/>
  </w:num>
  <w:num w:numId="48" w16cid:durableId="27564896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501D6"/>
    <w:rsid w:val="000F7CE7"/>
    <w:rsid w:val="00110721"/>
    <w:rsid w:val="001257F0"/>
    <w:rsid w:val="00150904"/>
    <w:rsid w:val="00171268"/>
    <w:rsid w:val="001836AA"/>
    <w:rsid w:val="001A199E"/>
    <w:rsid w:val="001F4B0F"/>
    <w:rsid w:val="00200962"/>
    <w:rsid w:val="002511A4"/>
    <w:rsid w:val="0025130C"/>
    <w:rsid w:val="00256391"/>
    <w:rsid w:val="002633EB"/>
    <w:rsid w:val="00265218"/>
    <w:rsid w:val="002D3842"/>
    <w:rsid w:val="002F35E6"/>
    <w:rsid w:val="00337C0F"/>
    <w:rsid w:val="003E0129"/>
    <w:rsid w:val="00400028"/>
    <w:rsid w:val="00435E8C"/>
    <w:rsid w:val="00463B35"/>
    <w:rsid w:val="00482917"/>
    <w:rsid w:val="004C2F50"/>
    <w:rsid w:val="004F1411"/>
    <w:rsid w:val="005310BC"/>
    <w:rsid w:val="005D124E"/>
    <w:rsid w:val="00624902"/>
    <w:rsid w:val="006C2D31"/>
    <w:rsid w:val="006D0390"/>
    <w:rsid w:val="0071089C"/>
    <w:rsid w:val="00763E3A"/>
    <w:rsid w:val="00785661"/>
    <w:rsid w:val="007B52D2"/>
    <w:rsid w:val="007C0509"/>
    <w:rsid w:val="007C1F7D"/>
    <w:rsid w:val="007D0E58"/>
    <w:rsid w:val="007D38AB"/>
    <w:rsid w:val="007E65ED"/>
    <w:rsid w:val="00836C8D"/>
    <w:rsid w:val="00857086"/>
    <w:rsid w:val="008B7DB2"/>
    <w:rsid w:val="008D3EE1"/>
    <w:rsid w:val="008F37DF"/>
    <w:rsid w:val="0093614C"/>
    <w:rsid w:val="00951F0A"/>
    <w:rsid w:val="009963B2"/>
    <w:rsid w:val="00AC7198"/>
    <w:rsid w:val="00AE3FB7"/>
    <w:rsid w:val="00AF39FB"/>
    <w:rsid w:val="00B122BA"/>
    <w:rsid w:val="00BC1B68"/>
    <w:rsid w:val="00BF2912"/>
    <w:rsid w:val="00BF5A49"/>
    <w:rsid w:val="00C066F2"/>
    <w:rsid w:val="00C25C04"/>
    <w:rsid w:val="00C40A02"/>
    <w:rsid w:val="00C4783C"/>
    <w:rsid w:val="00C94D12"/>
    <w:rsid w:val="00CE01F4"/>
    <w:rsid w:val="00CF0238"/>
    <w:rsid w:val="00D409ED"/>
    <w:rsid w:val="00D4436A"/>
    <w:rsid w:val="00D7502B"/>
    <w:rsid w:val="00DE5CCE"/>
    <w:rsid w:val="00E53AFF"/>
    <w:rsid w:val="00E637F1"/>
    <w:rsid w:val="00EA33AA"/>
    <w:rsid w:val="00EF1881"/>
    <w:rsid w:val="00EF3501"/>
    <w:rsid w:val="00F058AB"/>
    <w:rsid w:val="00F27B67"/>
    <w:rsid w:val="00F37EA1"/>
    <w:rsid w:val="00F93A13"/>
    <w:rsid w:val="00FE73BE"/>
    <w:rsid w:val="00F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  <w15:docId w15:val="{050F8602-10B9-4937-BDD4-63A3EF5C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  <w:style w:type="character" w:customStyle="1" w:styleId="VerbatimChar">
    <w:name w:val="Verbatim Char"/>
    <w:rsid w:val="007D0E58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rsid w:val="007D0E58"/>
    <w:rPr>
      <w:rFonts w:ascii="Georgia" w:eastAsiaTheme="minorHAnsi" w:hAnsiTheme="minorHAnsi" w:cstheme="minorBidi"/>
      <w:sz w:val="21"/>
      <w:szCs w:val="22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aconcuadrcula1clara">
    <w:name w:val="Grid Table 1 Light"/>
    <w:basedOn w:val="Tablanormal"/>
    <w:uiPriority w:val="46"/>
    <w:rsid w:val="007D0E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7D0E58"/>
    <w:tblPr>
      <w:tblStyleRowBandSize w:val="1"/>
      <w:tblStyleColBandSize w:val="1"/>
      <w:tblBorders>
        <w:top w:val="single" w:sz="4" w:space="0" w:color="B6C0D5" w:themeColor="accent3" w:themeTint="66"/>
        <w:left w:val="single" w:sz="4" w:space="0" w:color="B6C0D5" w:themeColor="accent3" w:themeTint="66"/>
        <w:bottom w:val="single" w:sz="4" w:space="0" w:color="B6C0D5" w:themeColor="accent3" w:themeTint="66"/>
        <w:right w:val="single" w:sz="4" w:space="0" w:color="B6C0D5" w:themeColor="accent3" w:themeTint="66"/>
        <w:insideH w:val="single" w:sz="4" w:space="0" w:color="B6C0D5" w:themeColor="accent3" w:themeTint="66"/>
        <w:insideV w:val="single" w:sz="4" w:space="0" w:color="B6C0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2A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A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24</TotalTime>
  <Pages>8</Pages>
  <Words>1589</Words>
  <Characters>8741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CARDENAS BONETT Marlon Felix</cp:lastModifiedBy>
  <cp:revision>2</cp:revision>
  <dcterms:created xsi:type="dcterms:W3CDTF">2025-09-05T19:32:00Z</dcterms:created>
  <dcterms:modified xsi:type="dcterms:W3CDTF">2025-09-26T20:09:00Z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